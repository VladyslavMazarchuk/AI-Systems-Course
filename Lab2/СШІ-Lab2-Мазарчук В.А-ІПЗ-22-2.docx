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4CBC" w14:textId="070F28C8" w:rsidR="009D57B2" w:rsidRPr="00E90D6C" w:rsidRDefault="009D57B2" w:rsidP="009D57B2">
      <w:pPr>
        <w:jc w:val="center"/>
        <w:rPr>
          <w:rFonts w:ascii="Times New Roman" w:hAnsi="Times New Roman"/>
          <w:b/>
          <w:iCs/>
          <w:sz w:val="28"/>
          <w:szCs w:val="28"/>
          <w:lang w:val="ru-RU"/>
        </w:rPr>
      </w:pPr>
      <w:r w:rsidRPr="009D57B2">
        <w:rPr>
          <w:rFonts w:ascii="Times New Roman" w:hAnsi="Times New Roman"/>
          <w:b/>
          <w:iCs/>
          <w:sz w:val="28"/>
          <w:szCs w:val="28"/>
        </w:rPr>
        <w:t xml:space="preserve">Лабораторна робота № </w:t>
      </w:r>
      <w:r w:rsidR="001468BC" w:rsidRPr="00E90D6C">
        <w:rPr>
          <w:rFonts w:ascii="Times New Roman" w:hAnsi="Times New Roman"/>
          <w:b/>
          <w:iCs/>
          <w:sz w:val="28"/>
          <w:szCs w:val="28"/>
          <w:lang w:val="ru-RU"/>
        </w:rPr>
        <w:t>2</w:t>
      </w:r>
    </w:p>
    <w:p w14:paraId="61F2B2F9" w14:textId="77777777" w:rsidR="001468BC" w:rsidRPr="00E90D6C" w:rsidRDefault="001468BC" w:rsidP="009D57B2">
      <w:pPr>
        <w:jc w:val="center"/>
        <w:rPr>
          <w:rFonts w:ascii="Times New Roman" w:hAnsi="Times New Roman"/>
          <w:b/>
          <w:iCs/>
          <w:sz w:val="28"/>
          <w:szCs w:val="28"/>
          <w:lang w:val="ru-RU"/>
        </w:rPr>
      </w:pPr>
      <w:r w:rsidRPr="001468BC">
        <w:rPr>
          <w:rFonts w:ascii="Times New Roman" w:hAnsi="Times New Roman"/>
          <w:b/>
          <w:iCs/>
          <w:sz w:val="28"/>
          <w:szCs w:val="28"/>
        </w:rPr>
        <w:t xml:space="preserve">ПОРІВНЯННЯ МЕТОДІВ КЛАСИФІКАЦІЇ ДАНИХ </w:t>
      </w:r>
    </w:p>
    <w:p w14:paraId="60A303E1" w14:textId="0B29E995" w:rsidR="001468BC" w:rsidRPr="00E90D6C" w:rsidRDefault="001468BC" w:rsidP="009D57B2">
      <w:pPr>
        <w:jc w:val="center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1468BC">
        <w:rPr>
          <w:rFonts w:ascii="Times New Roman" w:hAnsi="Times New Roman"/>
          <w:b/>
          <w:iCs/>
          <w:sz w:val="28"/>
          <w:szCs w:val="28"/>
        </w:rPr>
        <w:t xml:space="preserve">Мета роботи: </w:t>
      </w:r>
      <w:r w:rsidRPr="001468BC">
        <w:rPr>
          <w:rFonts w:ascii="Times New Roman" w:hAnsi="Times New Roman"/>
          <w:bCs/>
          <w:iCs/>
          <w:sz w:val="28"/>
          <w:szCs w:val="28"/>
        </w:rPr>
        <w:t xml:space="preserve">використовуючи спеціалізовані бібліотеки та мову програмування </w:t>
      </w:r>
      <w:proofErr w:type="spellStart"/>
      <w:r w:rsidRPr="001468BC">
        <w:rPr>
          <w:rFonts w:ascii="Times New Roman" w:hAnsi="Times New Roman"/>
          <w:bCs/>
          <w:iCs/>
          <w:sz w:val="28"/>
          <w:szCs w:val="28"/>
        </w:rPr>
        <w:t>Python</w:t>
      </w:r>
      <w:proofErr w:type="spellEnd"/>
      <w:r w:rsidRPr="001468BC">
        <w:rPr>
          <w:rFonts w:ascii="Times New Roman" w:hAnsi="Times New Roman"/>
          <w:bCs/>
          <w:iCs/>
          <w:sz w:val="28"/>
          <w:szCs w:val="28"/>
        </w:rPr>
        <w:t xml:space="preserve"> дослідити різні методи класифікації даних та навчитися їх порівнювати.</w:t>
      </w:r>
    </w:p>
    <w:p w14:paraId="2B72DD81" w14:textId="77777777" w:rsidR="001468BC" w:rsidRPr="00E90D6C" w:rsidRDefault="001468BC" w:rsidP="009D57B2">
      <w:pPr>
        <w:jc w:val="center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1468BC">
        <w:rPr>
          <w:rFonts w:ascii="Times New Roman" w:hAnsi="Times New Roman"/>
          <w:bCs/>
          <w:iCs/>
          <w:sz w:val="28"/>
          <w:szCs w:val="28"/>
        </w:rPr>
        <w:t xml:space="preserve">2. ЗАВДАННЯ НА ЛАБОРАТОРНУ РОБОТУ ТА МЕТОДИЧНІ </w:t>
      </w:r>
    </w:p>
    <w:p w14:paraId="07F13DFE" w14:textId="77777777" w:rsidR="001468BC" w:rsidRPr="00E90D6C" w:rsidRDefault="001468BC" w:rsidP="009D57B2">
      <w:pPr>
        <w:jc w:val="center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1468BC">
        <w:rPr>
          <w:rFonts w:ascii="Times New Roman" w:hAnsi="Times New Roman"/>
          <w:bCs/>
          <w:iCs/>
          <w:sz w:val="28"/>
          <w:szCs w:val="28"/>
        </w:rPr>
        <w:t xml:space="preserve">РЕКОМЕНДАЦІЇ ДО ЙОГО ВИКОНАННЯ </w:t>
      </w:r>
    </w:p>
    <w:p w14:paraId="52D2AA47" w14:textId="70A869D7" w:rsidR="001468BC" w:rsidRPr="001468BC" w:rsidRDefault="001468BC" w:rsidP="009D57B2">
      <w:pPr>
        <w:jc w:val="center"/>
        <w:rPr>
          <w:rFonts w:ascii="Times New Roman" w:hAnsi="Times New Roman"/>
          <w:b/>
          <w:iCs/>
          <w:sz w:val="28"/>
          <w:szCs w:val="28"/>
          <w:lang w:val="ru-RU"/>
        </w:rPr>
      </w:pPr>
      <w:r w:rsidRPr="001468BC">
        <w:rPr>
          <w:rFonts w:ascii="Times New Roman" w:hAnsi="Times New Roman"/>
          <w:b/>
          <w:iCs/>
          <w:sz w:val="28"/>
          <w:szCs w:val="28"/>
        </w:rPr>
        <w:t>Завдання 2.1. Класифікація за допомогою машин опорних векторів (SVM)</w:t>
      </w:r>
    </w:p>
    <w:p w14:paraId="22F8ED29" w14:textId="679051D3" w:rsidR="001468BC" w:rsidRPr="001468BC" w:rsidRDefault="001468BC" w:rsidP="001468BC">
      <w:pPr>
        <w:rPr>
          <w:rFonts w:ascii="Times New Roman" w:eastAsia="Times New Roman" w:hAnsi="Times New Roman"/>
          <w:bCs/>
          <w:iCs/>
          <w:sz w:val="28"/>
          <w:szCs w:val="28"/>
          <w:lang w:val="en-US" w:eastAsia="ru-RU"/>
        </w:rPr>
      </w:pPr>
      <w:r w:rsidRPr="001468BC">
        <w:rPr>
          <w:rFonts w:ascii="Times New Roman" w:eastAsia="Times New Roman" w:hAnsi="Times New Roman"/>
          <w:bCs/>
          <w:iCs/>
          <w:sz w:val="28"/>
          <w:szCs w:val="28"/>
          <w:lang w:eastAsia="ru-RU"/>
        </w:rPr>
        <w:t>Лістинг коду</w:t>
      </w:r>
      <w:r w:rsidRPr="001468BC">
        <w:rPr>
          <w:rFonts w:ascii="Times New Roman" w:eastAsia="Times New Roman" w:hAnsi="Times New Roman"/>
          <w:bCs/>
          <w:iCs/>
          <w:sz w:val="28"/>
          <w:szCs w:val="28"/>
          <w:lang w:val="en-US" w:eastAsia="ru-RU"/>
        </w:rPr>
        <w:t>:</w:t>
      </w:r>
    </w:p>
    <w:p w14:paraId="3C73B494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3DE364F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</w:p>
    <w:p w14:paraId="57A4167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LinearSVC</w:t>
      </w:r>
      <w:proofErr w:type="spellEnd"/>
    </w:p>
    <w:p w14:paraId="4CFFA84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multiclass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OneVsOneClassifier</w:t>
      </w:r>
      <w:proofErr w:type="spellEnd"/>
    </w:p>
    <w:p w14:paraId="06E88B9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cross_val_score</w:t>
      </w:r>
      <w:proofErr w:type="spellEnd"/>
    </w:p>
    <w:p w14:paraId="223FA56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</w:p>
    <w:p w14:paraId="7EB924D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FC6ACA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Завантаження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та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попередня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обробка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даних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</w:t>
      </w:r>
    </w:p>
    <w:p w14:paraId="23D9B7F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27354E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dataset_path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"income_data.txt"</w:t>
      </w:r>
    </w:p>
    <w:p w14:paraId="4D8CD10C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E3C9CF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665D8C6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raw_labels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2DDF8CB4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limit_per_class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25000</w:t>
      </w:r>
    </w:p>
    <w:p w14:paraId="7425ADF4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648F5E4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B21A92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with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open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dataset_path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file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5624C2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file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2711377C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limit_per_class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limit_per_class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A8A616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break</w:t>
      </w:r>
      <w:proofErr w:type="spellEnd"/>
    </w:p>
    <w:p w14:paraId="09C829C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'?'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EF6897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continue</w:t>
      </w:r>
      <w:proofErr w:type="spellEnd"/>
    </w:p>
    <w:p w14:paraId="33043E1F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4D0055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parts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strip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split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", 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B6927B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C25FDF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parts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288C95B8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4587508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Розподіл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на два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класи</w:t>
      </w:r>
      <w:proofErr w:type="spellEnd"/>
    </w:p>
    <w:p w14:paraId="408E8EC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"&lt;=50K"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limit_per_class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808E84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parts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06A0B10" w14:textId="77777777" w:rsidR="003B4B06" w:rsidRDefault="003B4B06" w:rsidP="009D57B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CF01843" w14:textId="77777777" w:rsidR="00FB01CF" w:rsidRPr="00FB01CF" w:rsidRDefault="00FB01CF" w:rsidP="009D57B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F3731C4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437CF495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2BBFE3CD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123403B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lastRenderedPageBreak/>
        <w:t xml:space="preserve">           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707F3ED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"&gt;50K"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limit_per_class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C99F918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parts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9F602D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0DD77B8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EAB7F5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Перетворення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у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numpy-масив</w:t>
      </w:r>
      <w:proofErr w:type="spellEnd"/>
    </w:p>
    <w:p w14:paraId="3441833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0531DC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FA97A5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Кодування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категоріальних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ознак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</w:t>
      </w:r>
    </w:p>
    <w:p w14:paraId="43C70D6F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65B2D2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                     </w:t>
      </w: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зберігатимемо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всі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енкодери</w:t>
      </w:r>
      <w:proofErr w:type="spellEnd"/>
    </w:p>
    <w:p w14:paraId="32DFCBC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encoded_matrix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zeros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E990A8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0368FB9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example_value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enumerate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]):</w:t>
      </w:r>
    </w:p>
    <w:p w14:paraId="2834978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Перевірка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чи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значення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є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числовим</w:t>
      </w:r>
      <w:proofErr w:type="spellEnd"/>
    </w:p>
    <w:p w14:paraId="04A50DE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example_value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.replace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'.'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isdigit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4B1308D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encoded_matrix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446391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5089779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35A7C35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encoded_matrix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raw_features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7FFCC36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EE1437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2E658F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Поділ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на X та y</w:t>
      </w:r>
    </w:p>
    <w:p w14:paraId="19EEE32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X_data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encoded_matrix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[:, :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C8E1614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y_data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encoded_matrix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1F1EA3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8B2F7A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Розбиття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вибірки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</w:t>
      </w:r>
    </w:p>
    <w:p w14:paraId="34D39A0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4C81E7C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7C465A2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X_data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y_data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42</w:t>
      </w:r>
    </w:p>
    <w:p w14:paraId="31FC911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156BE73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7D52A3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Побудова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SVM-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класифікатора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</w:t>
      </w:r>
    </w:p>
    <w:p w14:paraId="07C1D4D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20F8A9C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svm_clf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OneVsOneClassifier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LinearSVC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max_iter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7000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19454D3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svm_clf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2B079A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7378509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Прогнозування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</w:t>
      </w:r>
    </w:p>
    <w:p w14:paraId="47F778C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BE1EB5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svm_clf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50F7D5F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E4961A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Обчислення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метрик ===</w:t>
      </w:r>
    </w:p>
    <w:p w14:paraId="4035249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1C92FD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acc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E3CF81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prec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405570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rec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BE9746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6225B0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5173D7E" w14:textId="77777777" w:rsidR="00FB01CF" w:rsidRPr="00FB01CF" w:rsidRDefault="00FB01CF" w:rsidP="00FB01CF">
      <w:pPr>
        <w:rPr>
          <w:rFonts w:ascii="Times New Roman" w:eastAsia="Times New Roman" w:hAnsi="Times New Roman"/>
          <w:b/>
          <w:iCs/>
          <w:sz w:val="32"/>
          <w:szCs w:val="32"/>
          <w:lang w:val="ru-UA" w:eastAsia="ru-RU"/>
        </w:rPr>
      </w:pPr>
    </w:p>
    <w:p w14:paraId="7B9309FC" w14:textId="77777777" w:rsidR="003B4B06" w:rsidRPr="00FB01CF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52F2F292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690DBCD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lastRenderedPageBreak/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"===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Оцінка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якості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класифікації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F1390A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"Точність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): 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acc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CA02D4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"Точність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(Precision): 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prec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7F4FC5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"Повнота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Recall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): 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rec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C826F4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"F1-міра: 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f1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2F2C091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5D25E1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Передбачення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для одного прикладу ===</w:t>
      </w:r>
    </w:p>
    <w:p w14:paraId="52710D2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6122E64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test_person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</w:t>
      </w:r>
    </w:p>
    <w:p w14:paraId="128A860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'37'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'Private'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'215646'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'HS-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grad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'9'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Never-married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,</w:t>
      </w:r>
    </w:p>
    <w:p w14:paraId="674469E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Handlers-cleaners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Not-in-family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'White'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Male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'0'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'0'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'40'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'United-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States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</w:p>
    <w:p w14:paraId="469F6E9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6D62DFD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5310E8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      </w:t>
      </w: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закодована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точка</w:t>
      </w:r>
    </w:p>
    <w:p w14:paraId="4607DE8F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           </w:t>
      </w:r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індекс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енкодера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для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категоріальних</w:t>
      </w:r>
      <w:proofErr w:type="spellEnd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значень</w:t>
      </w:r>
      <w:proofErr w:type="spellEnd"/>
    </w:p>
    <w:p w14:paraId="36F1FBA7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C4FF82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attr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test_person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22EEE840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attr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replace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'.'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''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isdigit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4250A63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attr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2B05199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B01CF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7DB49E7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transform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([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attr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])[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1530DDF5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enc_idx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0EBFAA7E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9FC56DF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reshape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09DA492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ABF3CAD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svm_clf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encoded_test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5875ED6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final_label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FB01CF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inverse_transform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pred_class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)[</w:t>
      </w:r>
      <w:r w:rsidRPr="00FB01CF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154E151B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F8C6CB8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Результат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класифікації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тестової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точки ==="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933CCB8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B01CF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"Тестова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точка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належить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до </w:t>
      </w:r>
      <w:proofErr w:type="spellStart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класу</w:t>
      </w:r>
      <w:proofErr w:type="spellEnd"/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FB01CF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final_label</w:t>
      </w:r>
      <w:proofErr w:type="spellEnd"/>
      <w:r w:rsidRPr="00FB01CF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}</w:t>
      </w:r>
      <w:r w:rsidRPr="00FB01CF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B01CF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341B50A" w14:textId="77777777" w:rsidR="00FB01CF" w:rsidRPr="00FB01CF" w:rsidRDefault="00FB01CF" w:rsidP="00FB01C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D50A5C7" w14:textId="77777777" w:rsidR="003B4B06" w:rsidRPr="00FB01CF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29F49BDC" w14:textId="5AE25C4D" w:rsidR="003B4B06" w:rsidRPr="00FB01CF" w:rsidRDefault="00FB01CF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FB01CF">
        <w:rPr>
          <w:rFonts w:ascii="Times New Roman" w:hAnsi="Times New Roman"/>
          <w:b/>
          <w:sz w:val="28"/>
          <w:szCs w:val="28"/>
        </w:rPr>
        <w:t>Результат виконання</w:t>
      </w:r>
      <w:r w:rsidRPr="00FB01CF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33C9DD69" w14:textId="2EC9E040" w:rsidR="00FB01CF" w:rsidRDefault="00FB01CF" w:rsidP="00FB01CF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FB01CF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 wp14:anchorId="11ACBCDD" wp14:editId="2AD613F2">
            <wp:extent cx="4020111" cy="1676634"/>
            <wp:effectExtent l="0" t="0" r="0" b="0"/>
            <wp:docPr id="206446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24E" w14:textId="584B65C6" w:rsidR="00FB01CF" w:rsidRPr="00FB01CF" w:rsidRDefault="00FB01CF" w:rsidP="00FB01CF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FB01CF">
        <w:rPr>
          <w:rFonts w:ascii="Times New Roman" w:hAnsi="Times New Roman"/>
          <w:bCs/>
          <w:sz w:val="28"/>
          <w:szCs w:val="28"/>
        </w:rPr>
        <w:t>Рис.1.Результат виконання.</w:t>
      </w:r>
    </w:p>
    <w:p w14:paraId="280C1539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7296FE6D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40E91EC3" w14:textId="77777777" w:rsidR="00E6257D" w:rsidRDefault="00E6257D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25AB89D2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694"/>
        <w:gridCol w:w="6073"/>
        <w:gridCol w:w="1549"/>
      </w:tblGrid>
      <w:tr w:rsidR="00E6257D" w:rsidRPr="00E6257D" w14:paraId="5FD29168" w14:textId="77777777" w:rsidTr="00E62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295E" w14:textId="77777777" w:rsidR="00E6257D" w:rsidRPr="00E6257D" w:rsidRDefault="00E6257D" w:rsidP="00E6257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3E9D6C9" w14:textId="77777777" w:rsidR="00E6257D" w:rsidRPr="00E6257D" w:rsidRDefault="00E6257D" w:rsidP="00E6257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Назва</w:t>
            </w:r>
            <w:proofErr w:type="spellEnd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ознаки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1BC7A" w14:textId="77777777" w:rsidR="00E6257D" w:rsidRPr="00E6257D" w:rsidRDefault="00E6257D" w:rsidP="00E6257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Що</w:t>
            </w:r>
            <w:proofErr w:type="spellEnd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позначає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87DE6" w14:textId="77777777" w:rsidR="00E6257D" w:rsidRPr="00E6257D" w:rsidRDefault="00E6257D" w:rsidP="00E6257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Тип </w:t>
            </w: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даних</w:t>
            </w:r>
            <w:proofErr w:type="spellEnd"/>
          </w:p>
        </w:tc>
      </w:tr>
      <w:tr w:rsidR="00E6257D" w:rsidRPr="00E6257D" w14:paraId="7779BAAF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2D1B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CC34FC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968A9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Вік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людини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0EF50" w14:textId="13D10979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572D9679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B7B3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C305B3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workclass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7C4A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Тип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роботи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/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роботодавця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(Private, State, Federal, Self-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emp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3220A" w14:textId="44E3BA8A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651ED33B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8CAE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BB832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fnlwgt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6067E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Статистична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вага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вибірки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final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weight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53EFAF" w14:textId="184B5B6A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4BF63517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6349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DFD41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857C4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Рівень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освіти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у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текстовій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формі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B2C5" w14:textId="3ACCB79E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19DF177B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8135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EC9D8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education-num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424A1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Рівень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освіти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у числовому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вигляді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DED22" w14:textId="3CDAF1D9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0AE22A07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9344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E2596A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marital-status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1CD0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Сімейний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стан</w:t>
            </w:r>
          </w:p>
        </w:tc>
        <w:tc>
          <w:tcPr>
            <w:tcW w:w="0" w:type="auto"/>
            <w:vAlign w:val="center"/>
            <w:hideMark/>
          </w:tcPr>
          <w:p w14:paraId="52972137" w14:textId="468059EF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79BB69F0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095D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3AFED0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occupation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E5D15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Професія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5E193" w14:textId="1C002D28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36D0B6A4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1C78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3CE843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relationship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FC74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Статус у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сім’ї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husband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wife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own-child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тощо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2FA4C3" w14:textId="19DDCF78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68D76AD0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7755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1DFC33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1285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Расова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група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5562A" w14:textId="419F260D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6EAEDA61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9A6F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166B3D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sex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CF7F9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Стать</w:t>
            </w:r>
          </w:p>
        </w:tc>
        <w:tc>
          <w:tcPr>
            <w:tcW w:w="0" w:type="auto"/>
            <w:vAlign w:val="center"/>
            <w:hideMark/>
          </w:tcPr>
          <w:p w14:paraId="5361EC30" w14:textId="726ECE0B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49ED8B14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BF7D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F4AE8D1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capital-gain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25B90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Дохід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від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капіталу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F81A7" w14:textId="10EB155E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6128DA31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6CEF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48F18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capital-loss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6A6AE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Збитки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від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капіталу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2492" w14:textId="134DF963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3A502E2E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6BE1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028E0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hours-per-week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F5C9D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Кількість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годин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роботи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на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тиждень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0C41C" w14:textId="6E5665D1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Числова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3EA1380D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638B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DF9441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native-country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74368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Країна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походження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18C54" w14:textId="6D4E738E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  <w:tr w:rsidR="00E6257D" w:rsidRPr="00E6257D" w14:paraId="6472F0D8" w14:textId="77777777" w:rsidTr="00E62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1F47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ECD324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CD894" w14:textId="77777777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Доход: &lt;=50K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чи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&gt;50K (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цільова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змінна</w:t>
            </w:r>
            <w:proofErr w:type="spellEnd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D9110" w14:textId="4D4B57A4" w:rsidR="00E6257D" w:rsidRPr="00E6257D" w:rsidRDefault="00E6257D" w:rsidP="00E6257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E6257D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Категоріальна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 xml:space="preserve"> </w:t>
            </w:r>
          </w:p>
        </w:tc>
      </w:tr>
    </w:tbl>
    <w:p w14:paraId="40D2F842" w14:textId="289E9CE1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788AD3F0" w14:textId="372EC70A" w:rsidR="003B4B06" w:rsidRPr="00E6257D" w:rsidRDefault="00E6257D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E6257D">
        <w:rPr>
          <w:rFonts w:ascii="Times New Roman" w:hAnsi="Times New Roman"/>
          <w:b/>
          <w:sz w:val="28"/>
          <w:szCs w:val="28"/>
        </w:rPr>
        <w:t>Оцінка якості класифікації:</w:t>
      </w:r>
    </w:p>
    <w:p w14:paraId="788C141B" w14:textId="77777777" w:rsidR="00E6257D" w:rsidRPr="00E6257D" w:rsidRDefault="00E6257D" w:rsidP="00E62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</w:pPr>
      <w:proofErr w:type="spellStart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>Якість</w:t>
      </w:r>
      <w:proofErr w:type="spellEnd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>класифікації</w:t>
      </w:r>
      <w:proofErr w:type="spellEnd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>моделі</w:t>
      </w:r>
      <w:proofErr w:type="spellEnd"/>
      <w:r w:rsidRPr="00E6257D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 xml:space="preserve"> SVM:</w:t>
      </w:r>
    </w:p>
    <w:p w14:paraId="30EC594E" w14:textId="77777777" w:rsidR="00E6257D" w:rsidRPr="00E6257D" w:rsidRDefault="00E6257D" w:rsidP="00E62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Accuracy</w:t>
      </w:r>
      <w:proofErr w:type="spellEnd"/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: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0.7984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br/>
        <w:t xml:space="preserve">→ модель правильно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класифікувала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79.84%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записів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762AC4CC" w14:textId="77777777" w:rsidR="00E6257D" w:rsidRPr="00E6257D" w:rsidRDefault="00E6257D" w:rsidP="00E62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Precision: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0.8002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br/>
        <w:t xml:space="preserve">→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серед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передбачень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“&gt;50K” модель правильно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визначила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80.02%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61CCC08A" w14:textId="77777777" w:rsidR="00E6257D" w:rsidRPr="00E6257D" w:rsidRDefault="00E6257D" w:rsidP="00E62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Recall</w:t>
      </w:r>
      <w:proofErr w:type="spellEnd"/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: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0.7984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br/>
        <w:t xml:space="preserve">→ модель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знайшла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майже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79.84%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реальних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прикладів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свого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класу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070366D9" w14:textId="77777777" w:rsidR="00E6257D" w:rsidRPr="00E6257D" w:rsidRDefault="00E6257D" w:rsidP="00E62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E6257D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F1-score: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0.7583</w:t>
      </w:r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br/>
        <w:t xml:space="preserve">→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збалансована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міра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точності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</w:t>
      </w:r>
      <w:proofErr w:type="spellStart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повноти</w:t>
      </w:r>
      <w:proofErr w:type="spellEnd"/>
      <w:r w:rsidRPr="00E6257D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00F1A7D6" w14:textId="3148EB48" w:rsidR="003B4B06" w:rsidRPr="00E6257D" w:rsidRDefault="00E6257D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  <w:r w:rsidRPr="00E6257D">
        <w:rPr>
          <w:rFonts w:ascii="Times New Roman" w:hAnsi="Times New Roman"/>
          <w:b/>
          <w:sz w:val="28"/>
          <w:szCs w:val="28"/>
        </w:rPr>
        <w:t>Тестова точка належить до класу: &lt;=50K</w:t>
      </w:r>
    </w:p>
    <w:p w14:paraId="51C063C7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69076A7C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2B49095B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7E538755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55C68142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7963E0C6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5F3AA2B0" w14:textId="77777777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5CC0BB7C" w14:textId="2E9D2FAC" w:rsidR="003B4B06" w:rsidRPr="00E90D6C" w:rsidRDefault="00E6257D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E6257D">
        <w:rPr>
          <w:rFonts w:ascii="Times New Roman" w:hAnsi="Times New Roman"/>
          <w:b/>
          <w:sz w:val="28"/>
          <w:szCs w:val="28"/>
        </w:rPr>
        <w:lastRenderedPageBreak/>
        <w:t xml:space="preserve">Завдання 2.2. Порівняння якості класифікаторів SVM з нелінійними ядрами Лістинг </w:t>
      </w:r>
      <w:r>
        <w:rPr>
          <w:rFonts w:ascii="Times New Roman" w:hAnsi="Times New Roman"/>
          <w:b/>
          <w:sz w:val="28"/>
          <w:szCs w:val="28"/>
        </w:rPr>
        <w:t>коду</w:t>
      </w:r>
      <w:r w:rsidRPr="00E6257D">
        <w:rPr>
          <w:rFonts w:ascii="Times New Roman" w:hAnsi="Times New Roman"/>
          <w:b/>
          <w:sz w:val="28"/>
          <w:szCs w:val="28"/>
        </w:rPr>
        <w:t>: (поліноміальне ядро)</w:t>
      </w:r>
    </w:p>
    <w:p w14:paraId="0FC47DD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001C20F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</w:p>
    <w:p w14:paraId="522922E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</w:p>
    <w:p w14:paraId="0F2CF833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</w:p>
    <w:p w14:paraId="4B3A7D3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</w:p>
    <w:p w14:paraId="1DE1914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</w:p>
    <w:p w14:paraId="718F076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71C574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ЗАВАНТАЖЕННЯ ДАНИХ ========</w:t>
      </w:r>
    </w:p>
    <w:p w14:paraId="354E377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"income_data.txt"</w:t>
      </w:r>
    </w:p>
    <w:p w14:paraId="14B2617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A51E38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52928EF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5B83097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D0F30D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25000</w:t>
      </w:r>
    </w:p>
    <w:p w14:paraId="5AD15F5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2D42EE5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BBE246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with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open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88717A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1A316F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8B3FB0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break</w:t>
      </w:r>
      <w:proofErr w:type="spellEnd"/>
    </w:p>
    <w:p w14:paraId="5BB1654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"?"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F881DA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continue</w:t>
      </w:r>
      <w:proofErr w:type="spellEnd"/>
    </w:p>
    <w:p w14:paraId="63E671F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AAF434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strip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().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split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", 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0B51B9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4EF0420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222D08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"&lt;=50K"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CA6A2C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5FBFC77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B54274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4672A83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"&gt;50K"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7AC9B1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73C6183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19C00E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28DB486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F7570E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778634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086225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4DF50B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КОДУВАННЯ =========</w:t>
      </w:r>
    </w:p>
    <w:p w14:paraId="362988A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726B48D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zeros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8D6AE2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EE4222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range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]):</w:t>
      </w:r>
    </w:p>
    <w:p w14:paraId="10FF020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replace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"."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isdigit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21FE2BC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EE130B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None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A3238EF" w14:textId="5334ABFA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</w:t>
      </w:r>
    </w:p>
    <w:p w14:paraId="3E82081A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A4D98C1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40B96F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lastRenderedPageBreak/>
        <w:t>else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BABFE9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5053A84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346C4E9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A0FCEA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B7871D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ціль</w:t>
      </w:r>
      <w:proofErr w:type="spellEnd"/>
    </w:p>
    <w:p w14:paraId="26B3A79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5530E99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07E970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375D35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МАСШТАБУВАННЯ ========</w:t>
      </w:r>
    </w:p>
    <w:p w14:paraId="7A38C57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6EFBFD1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428F7E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2BB3AB3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TRAIN / TEST ========</w:t>
      </w:r>
    </w:p>
    <w:p w14:paraId="23C7C07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412E799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5</w:t>
      </w:r>
    </w:p>
    <w:p w14:paraId="2EFBFEE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46DFA3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A241EB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 ПОЛІНОМІАЛЬНЕ ЯДРО ========</w:t>
      </w:r>
    </w:p>
    <w:p w14:paraId="36BA2D9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kernel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poly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degree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3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gamma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scale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F72CF2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2828701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481F7C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ОЦІНКА ========</w:t>
      </w:r>
    </w:p>
    <w:p w14:paraId="790C1D0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0C39B0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B1EEF4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SVM з 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поліноміальним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ядром (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degree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=3) ==="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CCD3B5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"Accuracy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869A72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"Precision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83E98C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"Recall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478C03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"F1-score: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772223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B8B24B2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A60166F" w14:textId="3F200C78" w:rsidR="003B4B06" w:rsidRPr="000E483A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0E483A">
        <w:rPr>
          <w:rFonts w:ascii="Times New Roman" w:hAnsi="Times New Roman"/>
          <w:b/>
          <w:sz w:val="28"/>
          <w:szCs w:val="28"/>
        </w:rPr>
        <w:t>Результат виконання</w:t>
      </w:r>
      <w:r w:rsidRPr="000E483A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63498567" w14:textId="4126AD66" w:rsidR="003B4B06" w:rsidRDefault="00E33035" w:rsidP="00E33035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E33035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 wp14:anchorId="03D70963" wp14:editId="6B8FBA95">
            <wp:extent cx="4058216" cy="1114581"/>
            <wp:effectExtent l="0" t="0" r="0" b="9525"/>
            <wp:docPr id="187809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2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F730" w14:textId="3C0B65BD" w:rsidR="000E483A" w:rsidRPr="00E90D6C" w:rsidRDefault="000E483A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0E483A">
        <w:rPr>
          <w:rFonts w:ascii="Times New Roman" w:hAnsi="Times New Roman"/>
          <w:b/>
          <w:sz w:val="28"/>
          <w:szCs w:val="28"/>
        </w:rPr>
        <w:t xml:space="preserve">Лістинг </w:t>
      </w:r>
      <w:r w:rsidRPr="000E483A">
        <w:rPr>
          <w:rFonts w:ascii="Times New Roman" w:hAnsi="Times New Roman"/>
          <w:b/>
          <w:sz w:val="28"/>
          <w:szCs w:val="28"/>
          <w:lang w:val="ru-RU"/>
        </w:rPr>
        <w:t xml:space="preserve">коду: </w:t>
      </w:r>
      <w:proofErr w:type="spellStart"/>
      <w:r w:rsidRPr="000E483A">
        <w:rPr>
          <w:rFonts w:ascii="Times New Roman" w:hAnsi="Times New Roman"/>
          <w:b/>
          <w:sz w:val="28"/>
          <w:szCs w:val="28"/>
        </w:rPr>
        <w:t>Гаусове</w:t>
      </w:r>
      <w:proofErr w:type="spellEnd"/>
      <w:r w:rsidRPr="000E483A">
        <w:rPr>
          <w:rFonts w:ascii="Times New Roman" w:hAnsi="Times New Roman"/>
          <w:b/>
          <w:sz w:val="28"/>
          <w:szCs w:val="28"/>
        </w:rPr>
        <w:t xml:space="preserve"> ядро </w:t>
      </w:r>
      <w:r w:rsidRPr="000E483A">
        <w:rPr>
          <w:rFonts w:ascii="Times New Roman" w:hAnsi="Times New Roman"/>
          <w:b/>
          <w:sz w:val="28"/>
          <w:szCs w:val="28"/>
          <w:lang w:val="ru-RU"/>
        </w:rPr>
        <w:t>(</w:t>
      </w:r>
      <w:r w:rsidRPr="000E483A">
        <w:rPr>
          <w:rFonts w:ascii="Times New Roman" w:hAnsi="Times New Roman"/>
          <w:b/>
          <w:sz w:val="28"/>
          <w:szCs w:val="28"/>
        </w:rPr>
        <w:t>RBF)</w:t>
      </w:r>
    </w:p>
    <w:p w14:paraId="41E0DD7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6A9CE6E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</w:p>
    <w:p w14:paraId="205359D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</w:p>
    <w:p w14:paraId="38A9E40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</w:p>
    <w:p w14:paraId="689E658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</w:p>
    <w:p w14:paraId="1FA96BE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</w:p>
    <w:p w14:paraId="419CFC1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E7FFEA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"income_data.txt"</w:t>
      </w:r>
    </w:p>
    <w:p w14:paraId="2AC11FA6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54F06841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6AD5C37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5B97CF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57FBA83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6C71C87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42509D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25000</w:t>
      </w:r>
    </w:p>
    <w:p w14:paraId="7BF7AAB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675D02F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648ECA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with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open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6AB410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2EA36F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7E4B1C2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break</w:t>
      </w:r>
      <w:proofErr w:type="spellEnd"/>
    </w:p>
    <w:p w14:paraId="2285265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"?"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91CCDC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continue</w:t>
      </w:r>
      <w:proofErr w:type="spellEnd"/>
    </w:p>
    <w:p w14:paraId="110EC33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E63640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strip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().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split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", 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6022F7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5CE40C66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3BC7DE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"&lt;=50K"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1378A8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2ACADF1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3DD8B7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253B1AD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"&gt;50K"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782353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0940BA9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343793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1E8D1F13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6EDE05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EC330B0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12F785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527DE5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2588C56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zeros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B0AFE6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FCE8F6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range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]):</w:t>
      </w:r>
    </w:p>
    <w:p w14:paraId="72606863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replace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"."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isdigit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7791957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720385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None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A1F6044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0BCDCA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286AE01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2723CD3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38572C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19213E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6C12D1F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90F033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FFC5909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4EF07D3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B019E98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82E1CB7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6C1056B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5</w:t>
      </w:r>
    </w:p>
    <w:p w14:paraId="49DCB50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31AA1A5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4465FCC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51C7D991" w14:textId="77777777" w:rsid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294085DC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E3303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lastRenderedPageBreak/>
        <w:t># ========= RBF ЯДРО =========</w:t>
      </w:r>
    </w:p>
    <w:p w14:paraId="2B5C00D2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kernel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rbf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gamma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scale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3983F1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2B96E83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ED1558F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FCC0AB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1C509E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SVM з 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гаусовим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ядром (RBF) ==="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F1A4F9D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"Accuracy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F6D32AB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"Precision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B3DB50A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"Recall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957488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"F1-score:  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E3303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E3303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E3303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E3303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E3303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E3303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487363E" w14:textId="77777777" w:rsidR="00E33035" w:rsidRPr="00E33035" w:rsidRDefault="00E33035" w:rsidP="00E3303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1FD30A8" w14:textId="77777777" w:rsidR="00E33035" w:rsidRP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02F45450" w14:textId="25DC6CCB" w:rsidR="00E33035" w:rsidRPr="00E33035" w:rsidRDefault="00E3303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Результат виконання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168F9B89" w14:textId="56AF53BF" w:rsidR="003B4B06" w:rsidRDefault="00E33035" w:rsidP="00E33035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E33035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1F2CB9A1" wp14:editId="423BD502">
            <wp:extent cx="3568654" cy="1234440"/>
            <wp:effectExtent l="0" t="0" r="0" b="3810"/>
            <wp:docPr id="69752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8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0958" cy="123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B0A9" w14:textId="145E49B3" w:rsidR="00E33035" w:rsidRPr="000B460A" w:rsidRDefault="000B460A" w:rsidP="000B460A">
      <w:pPr>
        <w:spacing w:after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0B460A">
        <w:rPr>
          <w:rFonts w:ascii="Times New Roman" w:hAnsi="Times New Roman"/>
          <w:b/>
          <w:sz w:val="28"/>
          <w:szCs w:val="28"/>
        </w:rPr>
        <w:t>Лістинг коду</w:t>
      </w:r>
      <w:r w:rsidRPr="000B460A">
        <w:rPr>
          <w:rFonts w:ascii="Times New Roman" w:hAnsi="Times New Roman"/>
          <w:b/>
          <w:sz w:val="28"/>
          <w:szCs w:val="28"/>
          <w:lang w:val="en-US"/>
        </w:rPr>
        <w:t>: C</w:t>
      </w:r>
      <w:proofErr w:type="spellStart"/>
      <w:r w:rsidRPr="000B460A">
        <w:rPr>
          <w:rFonts w:ascii="Times New Roman" w:hAnsi="Times New Roman"/>
          <w:b/>
          <w:sz w:val="28"/>
          <w:szCs w:val="28"/>
        </w:rPr>
        <w:t>игмоїдальне</w:t>
      </w:r>
      <w:proofErr w:type="spellEnd"/>
      <w:r w:rsidRPr="000B460A">
        <w:rPr>
          <w:rFonts w:ascii="Times New Roman" w:hAnsi="Times New Roman"/>
          <w:b/>
          <w:sz w:val="28"/>
          <w:szCs w:val="28"/>
        </w:rPr>
        <w:t xml:space="preserve"> ядро</w:t>
      </w:r>
    </w:p>
    <w:p w14:paraId="2CF4378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300378D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</w:p>
    <w:p w14:paraId="10404D9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</w:p>
    <w:p w14:paraId="0DED6024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</w:p>
    <w:p w14:paraId="668E071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</w:p>
    <w:p w14:paraId="71B2D82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</w:p>
    <w:p w14:paraId="751BC92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600CDC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"income_data.txt"</w:t>
      </w:r>
    </w:p>
    <w:p w14:paraId="27E3722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B9F5613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AB6062D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41795B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7D724C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25000</w:t>
      </w:r>
    </w:p>
    <w:p w14:paraId="33AAF94E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412AE75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5FA1C2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with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open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71696FB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8AABF01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196E361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break</w:t>
      </w:r>
      <w:proofErr w:type="spellEnd"/>
    </w:p>
    <w:p w14:paraId="341E216B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"?"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2F4D28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continue</w:t>
      </w:r>
      <w:proofErr w:type="spellEnd"/>
    </w:p>
    <w:p w14:paraId="053D318E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7A2C405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strip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().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split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", 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A46BD7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66DF37A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C67442F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"&lt;=50K"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73BB0330" w14:textId="77777777" w:rsid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18C59BAE" w14:textId="77777777" w:rsid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B119331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lastRenderedPageBreak/>
        <w:t xml:space="preserve">    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6C48B14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BC652B4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425F8FBE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elif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"&gt;50K"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71A4962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767E1AE0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EDA0141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count2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6C6EFA72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88ACD7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FF9375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6CD71E8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2978EA5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6B484713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zeros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EDB9CC3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A19BE3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range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]):</w:t>
      </w:r>
    </w:p>
    <w:p w14:paraId="28A3ABA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replace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"."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isdigit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29FD3E2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34603C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None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00BF08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0B460A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517B2B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3930662F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10CCE00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EBB6D4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75BCC28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37B3D713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94EC4C1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DDED33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5859BA2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54817F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9CCC489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7F9C9920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5</w:t>
      </w:r>
    </w:p>
    <w:p w14:paraId="35AB6D44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C8BA14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3B7A10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0B460A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 SIGMOID ЯДРО =========</w:t>
      </w:r>
    </w:p>
    <w:p w14:paraId="16AA2B4B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kernel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sigmoid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gamma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scale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94B9F3C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528831D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E3A997E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91F6C30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5863931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SVM з 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сигмоїдальним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ядром ==="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94CD8C6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"Accuracy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4252B2E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"Precision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0F631F0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"Recall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    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FE6C72A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"F1-score:  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r w:rsidRPr="000B460A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0B460A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0B460A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  <w:r w:rsidRPr="000B460A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0B460A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0B460A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3735D37" w14:textId="77777777" w:rsidR="000B460A" w:rsidRPr="000B460A" w:rsidRDefault="000B460A" w:rsidP="000B460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BCBE158" w14:textId="77777777" w:rsidR="000B460A" w:rsidRPr="000B460A" w:rsidRDefault="000B460A" w:rsidP="000B460A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ru-UA"/>
        </w:rPr>
      </w:pPr>
    </w:p>
    <w:p w14:paraId="38644E03" w14:textId="77777777" w:rsid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7E9C204B" w14:textId="77777777" w:rsid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1A3A7EFD" w14:textId="77777777" w:rsid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4C4ED5A4" w14:textId="77777777" w:rsidR="000B460A" w:rsidRPr="000B460A" w:rsidRDefault="000B460A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6E8B6AA" w14:textId="6FF22AE4" w:rsidR="0062302E" w:rsidRPr="000B460A" w:rsidRDefault="0062302E" w:rsidP="0062302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Результат виконання</w:t>
      </w:r>
      <w:r w:rsidRPr="000B460A">
        <w:rPr>
          <w:rFonts w:ascii="Times New Roman" w:hAnsi="Times New Roman"/>
          <w:b/>
          <w:sz w:val="28"/>
          <w:szCs w:val="28"/>
          <w:lang w:val="ru-RU"/>
        </w:rPr>
        <w:t>:</w:t>
      </w:r>
    </w:p>
    <w:p w14:paraId="7D851B58" w14:textId="44C7795C" w:rsidR="0062302E" w:rsidRPr="0062302E" w:rsidRDefault="0062302E" w:rsidP="00E33035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62302E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3387903F" wp14:editId="4E952B0C">
            <wp:extent cx="3463581" cy="1303020"/>
            <wp:effectExtent l="0" t="0" r="3810" b="0"/>
            <wp:docPr id="82777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75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8607" cy="13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8574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053"/>
        <w:gridCol w:w="1027"/>
        <w:gridCol w:w="740"/>
        <w:gridCol w:w="975"/>
      </w:tblGrid>
      <w:tr w:rsidR="000B460A" w:rsidRPr="000B460A" w14:paraId="14AB91EF" w14:textId="77777777" w:rsidTr="000B460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832C99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14:paraId="1C52AFF1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47988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7272D1A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9F7FD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F1-score</w:t>
            </w:r>
          </w:p>
        </w:tc>
      </w:tr>
      <w:tr w:rsidR="000B460A" w:rsidRPr="000B460A" w14:paraId="76117067" w14:textId="77777777" w:rsidTr="000B4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A3C51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Polynomial</w:t>
            </w:r>
            <w:proofErr w:type="spellEnd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degree</w:t>
            </w:r>
            <w:proofErr w:type="spellEnd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=3)</w:t>
            </w:r>
          </w:p>
        </w:tc>
        <w:tc>
          <w:tcPr>
            <w:tcW w:w="0" w:type="auto"/>
            <w:vAlign w:val="center"/>
            <w:hideMark/>
          </w:tcPr>
          <w:p w14:paraId="44B8B5A2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0.8304</w:t>
            </w:r>
          </w:p>
        </w:tc>
        <w:tc>
          <w:tcPr>
            <w:tcW w:w="0" w:type="auto"/>
            <w:vAlign w:val="center"/>
            <w:hideMark/>
          </w:tcPr>
          <w:p w14:paraId="7D1CE941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0.8222</w:t>
            </w:r>
          </w:p>
        </w:tc>
        <w:tc>
          <w:tcPr>
            <w:tcW w:w="0" w:type="auto"/>
            <w:vAlign w:val="center"/>
            <w:hideMark/>
          </w:tcPr>
          <w:p w14:paraId="592D67E9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0.8304</w:t>
            </w:r>
          </w:p>
        </w:tc>
        <w:tc>
          <w:tcPr>
            <w:tcW w:w="0" w:type="auto"/>
            <w:vAlign w:val="center"/>
            <w:hideMark/>
          </w:tcPr>
          <w:p w14:paraId="3DF834E1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0.8188</w:t>
            </w:r>
          </w:p>
        </w:tc>
      </w:tr>
      <w:tr w:rsidR="000B460A" w:rsidRPr="000B460A" w14:paraId="42FCD069" w14:textId="77777777" w:rsidTr="000B4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12295D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RBF</w:t>
            </w:r>
          </w:p>
        </w:tc>
        <w:tc>
          <w:tcPr>
            <w:tcW w:w="0" w:type="auto"/>
            <w:vAlign w:val="center"/>
            <w:hideMark/>
          </w:tcPr>
          <w:p w14:paraId="51C997B2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0.8336</w:t>
            </w:r>
          </w:p>
        </w:tc>
        <w:tc>
          <w:tcPr>
            <w:tcW w:w="0" w:type="auto"/>
            <w:vAlign w:val="center"/>
            <w:hideMark/>
          </w:tcPr>
          <w:p w14:paraId="3DCD695F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0.8255</w:t>
            </w:r>
          </w:p>
        </w:tc>
        <w:tc>
          <w:tcPr>
            <w:tcW w:w="0" w:type="auto"/>
            <w:vAlign w:val="center"/>
            <w:hideMark/>
          </w:tcPr>
          <w:p w14:paraId="0C5035F6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0.8336</w:t>
            </w:r>
          </w:p>
        </w:tc>
        <w:tc>
          <w:tcPr>
            <w:tcW w:w="0" w:type="auto"/>
            <w:vAlign w:val="center"/>
            <w:hideMark/>
          </w:tcPr>
          <w:p w14:paraId="7C32C6AD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0.8245</w:t>
            </w:r>
          </w:p>
        </w:tc>
      </w:tr>
      <w:tr w:rsidR="000B460A" w:rsidRPr="000B460A" w14:paraId="5529693B" w14:textId="77777777" w:rsidTr="000B4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425D5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0B460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Sigmoid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C467B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0.7527</w:t>
            </w:r>
          </w:p>
        </w:tc>
        <w:tc>
          <w:tcPr>
            <w:tcW w:w="0" w:type="auto"/>
            <w:vAlign w:val="center"/>
            <w:hideMark/>
          </w:tcPr>
          <w:p w14:paraId="71E897F3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0.7505</w:t>
            </w:r>
          </w:p>
        </w:tc>
        <w:tc>
          <w:tcPr>
            <w:tcW w:w="0" w:type="auto"/>
            <w:vAlign w:val="center"/>
            <w:hideMark/>
          </w:tcPr>
          <w:p w14:paraId="031A391F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0.7527</w:t>
            </w:r>
          </w:p>
        </w:tc>
        <w:tc>
          <w:tcPr>
            <w:tcW w:w="0" w:type="auto"/>
            <w:vAlign w:val="center"/>
            <w:hideMark/>
          </w:tcPr>
          <w:p w14:paraId="200E06D9" w14:textId="77777777" w:rsidR="000B460A" w:rsidRPr="000B460A" w:rsidRDefault="000B460A" w:rsidP="000B46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0B460A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0.7516</w:t>
            </w:r>
          </w:p>
        </w:tc>
      </w:tr>
    </w:tbl>
    <w:p w14:paraId="4AE84343" w14:textId="1994AF4D" w:rsidR="000B460A" w:rsidRPr="000B460A" w:rsidRDefault="000B460A" w:rsidP="000B460A">
      <w:pPr>
        <w:pStyle w:val="ad"/>
        <w:jc w:val="both"/>
        <w:rPr>
          <w:sz w:val="28"/>
          <w:szCs w:val="28"/>
          <w:lang w:val="ru-UA" w:eastAsia="ru-UA"/>
        </w:rPr>
      </w:pPr>
      <w:proofErr w:type="spellStart"/>
      <w:r w:rsidRPr="000B460A">
        <w:rPr>
          <w:sz w:val="28"/>
          <w:szCs w:val="28"/>
          <w:lang w:val="ru-UA"/>
        </w:rPr>
        <w:t>Після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проведення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порівняльного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аналізу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трьох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варіантів</w:t>
      </w:r>
      <w:proofErr w:type="spellEnd"/>
      <w:r w:rsidRPr="000B460A">
        <w:rPr>
          <w:sz w:val="28"/>
          <w:szCs w:val="28"/>
          <w:lang w:val="ru-UA"/>
        </w:rPr>
        <w:t xml:space="preserve"> SVM-</w:t>
      </w:r>
      <w:proofErr w:type="spellStart"/>
      <w:r w:rsidRPr="000B460A">
        <w:rPr>
          <w:sz w:val="28"/>
          <w:szCs w:val="28"/>
          <w:lang w:val="ru-UA"/>
        </w:rPr>
        <w:t>класифікаторів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було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встановлено</w:t>
      </w:r>
      <w:proofErr w:type="spellEnd"/>
      <w:r w:rsidRPr="000B460A">
        <w:rPr>
          <w:sz w:val="28"/>
          <w:szCs w:val="28"/>
          <w:lang w:val="ru-UA"/>
        </w:rPr>
        <w:t xml:space="preserve">, </w:t>
      </w:r>
      <w:proofErr w:type="spellStart"/>
      <w:r w:rsidRPr="000B460A">
        <w:rPr>
          <w:sz w:val="28"/>
          <w:szCs w:val="28"/>
          <w:lang w:val="ru-UA"/>
        </w:rPr>
        <w:t>що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найкращу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якість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класифікації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proofErr w:type="spellStart"/>
      <w:r w:rsidRPr="000B460A">
        <w:rPr>
          <w:sz w:val="28"/>
          <w:szCs w:val="28"/>
          <w:lang w:val="ru-UA"/>
        </w:rPr>
        <w:t>демонструє</w:t>
      </w:r>
      <w:proofErr w:type="spellEnd"/>
      <w:r w:rsidRPr="000B460A">
        <w:rPr>
          <w:sz w:val="28"/>
          <w:szCs w:val="28"/>
          <w:lang w:val="ru-UA"/>
        </w:rPr>
        <w:t xml:space="preserve"> </w:t>
      </w:r>
      <w:r w:rsidRPr="000B460A">
        <w:rPr>
          <w:rStyle w:val="af8"/>
          <w:sz w:val="28"/>
          <w:szCs w:val="28"/>
          <w:lang w:val="ru-UA"/>
        </w:rPr>
        <w:t xml:space="preserve">SVM з </w:t>
      </w:r>
      <w:proofErr w:type="spellStart"/>
      <w:r w:rsidRPr="000B460A">
        <w:rPr>
          <w:rStyle w:val="af8"/>
          <w:sz w:val="28"/>
          <w:szCs w:val="28"/>
          <w:lang w:val="ru-UA"/>
        </w:rPr>
        <w:t>гаусовим</w:t>
      </w:r>
      <w:proofErr w:type="spellEnd"/>
      <w:r w:rsidRPr="000B460A">
        <w:rPr>
          <w:rStyle w:val="af8"/>
          <w:sz w:val="28"/>
          <w:szCs w:val="28"/>
          <w:lang w:val="ru-UA"/>
        </w:rPr>
        <w:t xml:space="preserve"> (RBF) ядром</w:t>
      </w:r>
      <w:r w:rsidRPr="000B460A">
        <w:rPr>
          <w:sz w:val="28"/>
          <w:szCs w:val="28"/>
          <w:lang w:val="ru-UA"/>
        </w:rPr>
        <w:t>.</w:t>
      </w:r>
      <w:r w:rsidRPr="000B460A">
        <w:rPr>
          <w:sz w:val="28"/>
          <w:szCs w:val="28"/>
          <w:lang w:val="ru-UA"/>
        </w:rPr>
        <w:br/>
      </w:r>
      <w:proofErr w:type="spellStart"/>
      <w:r w:rsidRPr="000B460A">
        <w:rPr>
          <w:sz w:val="28"/>
          <w:szCs w:val="28"/>
        </w:rPr>
        <w:t>Ця</w:t>
      </w:r>
      <w:proofErr w:type="spellEnd"/>
      <w:r w:rsidRPr="000B460A">
        <w:rPr>
          <w:sz w:val="28"/>
          <w:szCs w:val="28"/>
        </w:rPr>
        <w:t xml:space="preserve"> модель показала </w:t>
      </w:r>
      <w:proofErr w:type="spellStart"/>
      <w:r w:rsidRPr="000B460A">
        <w:rPr>
          <w:sz w:val="28"/>
          <w:szCs w:val="28"/>
        </w:rPr>
        <w:t>найвищі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значення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всіх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основних</w:t>
      </w:r>
      <w:proofErr w:type="spellEnd"/>
      <w:r w:rsidRPr="000B460A">
        <w:rPr>
          <w:sz w:val="28"/>
          <w:szCs w:val="28"/>
        </w:rPr>
        <w:t xml:space="preserve"> метрик: </w:t>
      </w:r>
      <w:proofErr w:type="spellStart"/>
      <w:r w:rsidRPr="000B460A">
        <w:rPr>
          <w:sz w:val="28"/>
          <w:szCs w:val="28"/>
        </w:rPr>
        <w:t>точності</w:t>
      </w:r>
      <w:proofErr w:type="spellEnd"/>
      <w:r w:rsidRPr="000B460A">
        <w:rPr>
          <w:sz w:val="28"/>
          <w:szCs w:val="28"/>
        </w:rPr>
        <w:t xml:space="preserve"> (</w:t>
      </w:r>
      <w:proofErr w:type="spellStart"/>
      <w:r w:rsidRPr="000B460A">
        <w:rPr>
          <w:sz w:val="28"/>
          <w:szCs w:val="28"/>
        </w:rPr>
        <w:t>Accuracy</w:t>
      </w:r>
      <w:proofErr w:type="spellEnd"/>
      <w:r w:rsidRPr="000B460A">
        <w:rPr>
          <w:sz w:val="28"/>
          <w:szCs w:val="28"/>
        </w:rPr>
        <w:t xml:space="preserve"> = </w:t>
      </w:r>
      <w:r w:rsidRPr="000B460A">
        <w:rPr>
          <w:rStyle w:val="af8"/>
          <w:sz w:val="28"/>
          <w:szCs w:val="28"/>
        </w:rPr>
        <w:t>0.8336</w:t>
      </w:r>
      <w:r w:rsidRPr="000B460A">
        <w:rPr>
          <w:sz w:val="28"/>
          <w:szCs w:val="28"/>
        </w:rPr>
        <w:t xml:space="preserve">), </w:t>
      </w:r>
      <w:proofErr w:type="spellStart"/>
      <w:r w:rsidRPr="000B460A">
        <w:rPr>
          <w:sz w:val="28"/>
          <w:szCs w:val="28"/>
        </w:rPr>
        <w:t>повноти</w:t>
      </w:r>
      <w:proofErr w:type="spellEnd"/>
      <w:r w:rsidRPr="000B460A">
        <w:rPr>
          <w:sz w:val="28"/>
          <w:szCs w:val="28"/>
        </w:rPr>
        <w:t xml:space="preserve"> (</w:t>
      </w:r>
      <w:proofErr w:type="spellStart"/>
      <w:r w:rsidRPr="000B460A">
        <w:rPr>
          <w:sz w:val="28"/>
          <w:szCs w:val="28"/>
        </w:rPr>
        <w:t>Recall</w:t>
      </w:r>
      <w:proofErr w:type="spellEnd"/>
      <w:r w:rsidRPr="000B460A">
        <w:rPr>
          <w:sz w:val="28"/>
          <w:szCs w:val="28"/>
        </w:rPr>
        <w:t xml:space="preserve"> = </w:t>
      </w:r>
      <w:r w:rsidRPr="000B460A">
        <w:rPr>
          <w:rStyle w:val="af8"/>
          <w:sz w:val="28"/>
          <w:szCs w:val="28"/>
        </w:rPr>
        <w:t>0.8336</w:t>
      </w:r>
      <w:r w:rsidRPr="000B460A">
        <w:rPr>
          <w:sz w:val="28"/>
          <w:szCs w:val="28"/>
        </w:rPr>
        <w:t>) та F1-міри (</w:t>
      </w:r>
      <w:r w:rsidRPr="000B460A">
        <w:rPr>
          <w:rStyle w:val="af8"/>
          <w:sz w:val="28"/>
          <w:szCs w:val="28"/>
        </w:rPr>
        <w:t>0.8245</w:t>
      </w:r>
      <w:r w:rsidRPr="000B460A">
        <w:rPr>
          <w:sz w:val="28"/>
          <w:szCs w:val="28"/>
        </w:rPr>
        <w:t xml:space="preserve">). </w:t>
      </w:r>
      <w:proofErr w:type="spellStart"/>
      <w:r w:rsidRPr="000B460A">
        <w:rPr>
          <w:sz w:val="28"/>
          <w:szCs w:val="28"/>
        </w:rPr>
        <w:t>Такі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результати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свідчать</w:t>
      </w:r>
      <w:proofErr w:type="spellEnd"/>
      <w:r w:rsidRPr="000B460A">
        <w:rPr>
          <w:sz w:val="28"/>
          <w:szCs w:val="28"/>
        </w:rPr>
        <w:t xml:space="preserve"> про те, </w:t>
      </w:r>
      <w:proofErr w:type="spellStart"/>
      <w:r w:rsidRPr="000B460A">
        <w:rPr>
          <w:sz w:val="28"/>
          <w:szCs w:val="28"/>
        </w:rPr>
        <w:t>що</w:t>
      </w:r>
      <w:proofErr w:type="spellEnd"/>
      <w:r w:rsidRPr="000B460A">
        <w:rPr>
          <w:sz w:val="28"/>
          <w:szCs w:val="28"/>
        </w:rPr>
        <w:t xml:space="preserve"> RBF-ядро </w:t>
      </w:r>
      <w:proofErr w:type="spellStart"/>
      <w:r w:rsidRPr="000B460A">
        <w:rPr>
          <w:sz w:val="28"/>
          <w:szCs w:val="28"/>
        </w:rPr>
        <w:t>найкраще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справляється</w:t>
      </w:r>
      <w:proofErr w:type="spellEnd"/>
      <w:r w:rsidRPr="000B460A">
        <w:rPr>
          <w:sz w:val="28"/>
          <w:szCs w:val="28"/>
        </w:rPr>
        <w:t xml:space="preserve"> з </w:t>
      </w:r>
      <w:proofErr w:type="spellStart"/>
      <w:r w:rsidRPr="000B460A">
        <w:rPr>
          <w:sz w:val="28"/>
          <w:szCs w:val="28"/>
        </w:rPr>
        <w:t>нелінійною</w:t>
      </w:r>
      <w:proofErr w:type="spellEnd"/>
      <w:r w:rsidRPr="000B460A">
        <w:rPr>
          <w:sz w:val="28"/>
          <w:szCs w:val="28"/>
        </w:rPr>
        <w:t xml:space="preserve"> природою </w:t>
      </w:r>
      <w:proofErr w:type="spellStart"/>
      <w:r w:rsidRPr="000B460A">
        <w:rPr>
          <w:sz w:val="28"/>
          <w:szCs w:val="28"/>
        </w:rPr>
        <w:t>даних</w:t>
      </w:r>
      <w:proofErr w:type="spellEnd"/>
      <w:r w:rsidRPr="000B460A">
        <w:rPr>
          <w:sz w:val="28"/>
          <w:szCs w:val="28"/>
        </w:rPr>
        <w:t xml:space="preserve"> про доходи, де </w:t>
      </w:r>
      <w:proofErr w:type="spellStart"/>
      <w:r w:rsidRPr="000B460A">
        <w:rPr>
          <w:sz w:val="28"/>
          <w:szCs w:val="28"/>
        </w:rPr>
        <w:t>взаємозв’язки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між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ознаками</w:t>
      </w:r>
      <w:proofErr w:type="spellEnd"/>
      <w:r w:rsidRPr="000B460A">
        <w:rPr>
          <w:sz w:val="28"/>
          <w:szCs w:val="28"/>
        </w:rPr>
        <w:t xml:space="preserve"> не є </w:t>
      </w:r>
      <w:proofErr w:type="spellStart"/>
      <w:r w:rsidRPr="000B460A">
        <w:rPr>
          <w:sz w:val="28"/>
          <w:szCs w:val="28"/>
        </w:rPr>
        <w:t>лінійними</w:t>
      </w:r>
      <w:proofErr w:type="spellEnd"/>
      <w:r w:rsidRPr="000B460A">
        <w:rPr>
          <w:sz w:val="28"/>
          <w:szCs w:val="28"/>
        </w:rPr>
        <w:t>.</w:t>
      </w:r>
    </w:p>
    <w:p w14:paraId="4B692F0A" w14:textId="77777777" w:rsidR="000B460A" w:rsidRPr="000B460A" w:rsidRDefault="000B460A" w:rsidP="000B460A">
      <w:pPr>
        <w:pStyle w:val="ad"/>
        <w:jc w:val="both"/>
        <w:rPr>
          <w:sz w:val="28"/>
          <w:szCs w:val="28"/>
        </w:rPr>
      </w:pPr>
      <w:proofErr w:type="spellStart"/>
      <w:r w:rsidRPr="000B460A">
        <w:rPr>
          <w:sz w:val="28"/>
          <w:szCs w:val="28"/>
        </w:rPr>
        <w:t>Поліноміальне</w:t>
      </w:r>
      <w:proofErr w:type="spellEnd"/>
      <w:r w:rsidRPr="000B460A">
        <w:rPr>
          <w:sz w:val="28"/>
          <w:szCs w:val="28"/>
        </w:rPr>
        <w:t xml:space="preserve"> ядро також показало </w:t>
      </w:r>
      <w:proofErr w:type="spellStart"/>
      <w:r w:rsidRPr="000B460A">
        <w:rPr>
          <w:sz w:val="28"/>
          <w:szCs w:val="28"/>
        </w:rPr>
        <w:t>достатньо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високу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якість</w:t>
      </w:r>
      <w:proofErr w:type="spellEnd"/>
      <w:r w:rsidRPr="000B460A">
        <w:rPr>
          <w:sz w:val="28"/>
          <w:szCs w:val="28"/>
        </w:rPr>
        <w:t xml:space="preserve"> (</w:t>
      </w:r>
      <w:proofErr w:type="spellStart"/>
      <w:r w:rsidRPr="000B460A">
        <w:rPr>
          <w:sz w:val="28"/>
          <w:szCs w:val="28"/>
        </w:rPr>
        <w:t>Accuracy</w:t>
      </w:r>
      <w:proofErr w:type="spellEnd"/>
      <w:r w:rsidRPr="000B460A">
        <w:rPr>
          <w:sz w:val="28"/>
          <w:szCs w:val="28"/>
        </w:rPr>
        <w:t xml:space="preserve"> = </w:t>
      </w:r>
      <w:r w:rsidRPr="000B460A">
        <w:rPr>
          <w:rStyle w:val="af8"/>
          <w:sz w:val="28"/>
          <w:szCs w:val="28"/>
        </w:rPr>
        <w:t>0.8304</w:t>
      </w:r>
      <w:r w:rsidRPr="000B460A">
        <w:rPr>
          <w:sz w:val="28"/>
          <w:szCs w:val="28"/>
        </w:rPr>
        <w:t xml:space="preserve">), </w:t>
      </w:r>
      <w:proofErr w:type="spellStart"/>
      <w:r w:rsidRPr="000B460A">
        <w:rPr>
          <w:sz w:val="28"/>
          <w:szCs w:val="28"/>
        </w:rPr>
        <w:t>але</w:t>
      </w:r>
      <w:proofErr w:type="spellEnd"/>
      <w:r w:rsidRPr="000B460A">
        <w:rPr>
          <w:sz w:val="28"/>
          <w:szCs w:val="28"/>
        </w:rPr>
        <w:t xml:space="preserve"> трохи </w:t>
      </w:r>
      <w:proofErr w:type="spellStart"/>
      <w:r w:rsidRPr="000B460A">
        <w:rPr>
          <w:sz w:val="28"/>
          <w:szCs w:val="28"/>
        </w:rPr>
        <w:t>поступається</w:t>
      </w:r>
      <w:proofErr w:type="spellEnd"/>
      <w:r w:rsidRPr="000B460A">
        <w:rPr>
          <w:sz w:val="28"/>
          <w:szCs w:val="28"/>
        </w:rPr>
        <w:t xml:space="preserve"> RBF-</w:t>
      </w:r>
      <w:proofErr w:type="spellStart"/>
      <w:r w:rsidRPr="000B460A">
        <w:rPr>
          <w:sz w:val="28"/>
          <w:szCs w:val="28"/>
        </w:rPr>
        <w:t>моделі</w:t>
      </w:r>
      <w:proofErr w:type="spellEnd"/>
      <w:r w:rsidRPr="000B460A">
        <w:rPr>
          <w:sz w:val="28"/>
          <w:szCs w:val="28"/>
        </w:rPr>
        <w:t xml:space="preserve"> за </w:t>
      </w:r>
      <w:proofErr w:type="spellStart"/>
      <w:r w:rsidRPr="000B460A">
        <w:rPr>
          <w:sz w:val="28"/>
          <w:szCs w:val="28"/>
        </w:rPr>
        <w:t>всіма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показниками</w:t>
      </w:r>
      <w:proofErr w:type="spellEnd"/>
      <w:r w:rsidRPr="000B460A">
        <w:rPr>
          <w:sz w:val="28"/>
          <w:szCs w:val="28"/>
        </w:rPr>
        <w:t>.</w:t>
      </w:r>
      <w:r w:rsidRPr="000B460A">
        <w:rPr>
          <w:sz w:val="28"/>
          <w:szCs w:val="28"/>
        </w:rPr>
        <w:br/>
      </w:r>
      <w:proofErr w:type="spellStart"/>
      <w:r w:rsidRPr="000B460A">
        <w:rPr>
          <w:sz w:val="28"/>
          <w:szCs w:val="28"/>
        </w:rPr>
        <w:t>Сигмоїдальне</w:t>
      </w:r>
      <w:proofErr w:type="spellEnd"/>
      <w:r w:rsidRPr="000B460A">
        <w:rPr>
          <w:sz w:val="28"/>
          <w:szCs w:val="28"/>
        </w:rPr>
        <w:t xml:space="preserve"> ядро </w:t>
      </w:r>
      <w:proofErr w:type="spellStart"/>
      <w:r w:rsidRPr="000B460A">
        <w:rPr>
          <w:sz w:val="28"/>
          <w:szCs w:val="28"/>
        </w:rPr>
        <w:t>продемонструвало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значно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нижчі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результати</w:t>
      </w:r>
      <w:proofErr w:type="spellEnd"/>
      <w:r w:rsidRPr="000B460A">
        <w:rPr>
          <w:sz w:val="28"/>
          <w:szCs w:val="28"/>
        </w:rPr>
        <w:t xml:space="preserve"> (</w:t>
      </w:r>
      <w:proofErr w:type="spellStart"/>
      <w:r w:rsidRPr="000B460A">
        <w:rPr>
          <w:sz w:val="28"/>
          <w:szCs w:val="28"/>
        </w:rPr>
        <w:t>Accuracy</w:t>
      </w:r>
      <w:proofErr w:type="spellEnd"/>
      <w:r w:rsidRPr="000B460A">
        <w:rPr>
          <w:sz w:val="28"/>
          <w:szCs w:val="28"/>
        </w:rPr>
        <w:t xml:space="preserve"> ≈ </w:t>
      </w:r>
      <w:r w:rsidRPr="000B460A">
        <w:rPr>
          <w:rStyle w:val="af8"/>
          <w:sz w:val="28"/>
          <w:szCs w:val="28"/>
        </w:rPr>
        <w:t>0.75</w:t>
      </w:r>
      <w:r w:rsidRPr="000B460A">
        <w:rPr>
          <w:sz w:val="28"/>
          <w:szCs w:val="28"/>
        </w:rPr>
        <w:t xml:space="preserve">), </w:t>
      </w:r>
      <w:proofErr w:type="spellStart"/>
      <w:r w:rsidRPr="000B460A">
        <w:rPr>
          <w:sz w:val="28"/>
          <w:szCs w:val="28"/>
        </w:rPr>
        <w:t>що</w:t>
      </w:r>
      <w:proofErr w:type="spellEnd"/>
      <w:r w:rsidRPr="000B460A">
        <w:rPr>
          <w:sz w:val="28"/>
          <w:szCs w:val="28"/>
        </w:rPr>
        <w:t xml:space="preserve"> робить </w:t>
      </w:r>
      <w:proofErr w:type="spellStart"/>
      <w:r w:rsidRPr="000B460A">
        <w:rPr>
          <w:sz w:val="28"/>
          <w:szCs w:val="28"/>
        </w:rPr>
        <w:t>його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найменш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ефективним</w:t>
      </w:r>
      <w:proofErr w:type="spellEnd"/>
      <w:r w:rsidRPr="000B460A">
        <w:rPr>
          <w:sz w:val="28"/>
          <w:szCs w:val="28"/>
        </w:rPr>
        <w:t xml:space="preserve"> для </w:t>
      </w:r>
      <w:proofErr w:type="spellStart"/>
      <w:r w:rsidRPr="000B460A">
        <w:rPr>
          <w:sz w:val="28"/>
          <w:szCs w:val="28"/>
        </w:rPr>
        <w:t>цього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завдання</w:t>
      </w:r>
      <w:proofErr w:type="spellEnd"/>
      <w:r w:rsidRPr="000B460A">
        <w:rPr>
          <w:sz w:val="28"/>
          <w:szCs w:val="28"/>
        </w:rPr>
        <w:t>.</w:t>
      </w:r>
    </w:p>
    <w:p w14:paraId="1D3E7A56" w14:textId="77777777" w:rsidR="000B460A" w:rsidRPr="000B460A" w:rsidRDefault="000B460A" w:rsidP="000B460A">
      <w:pPr>
        <w:pStyle w:val="ad"/>
        <w:jc w:val="both"/>
        <w:rPr>
          <w:sz w:val="28"/>
          <w:szCs w:val="28"/>
        </w:rPr>
      </w:pPr>
      <w:proofErr w:type="spellStart"/>
      <w:r w:rsidRPr="000B460A">
        <w:rPr>
          <w:rStyle w:val="af8"/>
          <w:sz w:val="28"/>
          <w:szCs w:val="28"/>
        </w:rPr>
        <w:t>Отже</w:t>
      </w:r>
      <w:proofErr w:type="spellEnd"/>
      <w:r w:rsidRPr="000B460A">
        <w:rPr>
          <w:rStyle w:val="af8"/>
          <w:sz w:val="28"/>
          <w:szCs w:val="28"/>
        </w:rPr>
        <w:t xml:space="preserve">, </w:t>
      </w:r>
      <w:proofErr w:type="spellStart"/>
      <w:r w:rsidRPr="000B460A">
        <w:rPr>
          <w:rStyle w:val="af8"/>
          <w:sz w:val="28"/>
          <w:szCs w:val="28"/>
        </w:rPr>
        <w:t>найкращим</w:t>
      </w:r>
      <w:proofErr w:type="spellEnd"/>
      <w:r w:rsidRPr="000B460A">
        <w:rPr>
          <w:rStyle w:val="af8"/>
          <w:sz w:val="28"/>
          <w:szCs w:val="28"/>
        </w:rPr>
        <w:t xml:space="preserve"> видом SVM для </w:t>
      </w:r>
      <w:proofErr w:type="spellStart"/>
      <w:r w:rsidRPr="000B460A">
        <w:rPr>
          <w:rStyle w:val="af8"/>
          <w:sz w:val="28"/>
          <w:szCs w:val="28"/>
        </w:rPr>
        <w:t>класифікації</w:t>
      </w:r>
      <w:proofErr w:type="spellEnd"/>
      <w:r w:rsidRPr="000B460A">
        <w:rPr>
          <w:rStyle w:val="af8"/>
          <w:sz w:val="28"/>
          <w:szCs w:val="28"/>
        </w:rPr>
        <w:t xml:space="preserve"> доходу у </w:t>
      </w:r>
      <w:proofErr w:type="spellStart"/>
      <w:r w:rsidRPr="000B460A">
        <w:rPr>
          <w:rStyle w:val="af8"/>
          <w:sz w:val="28"/>
          <w:szCs w:val="28"/>
        </w:rPr>
        <w:t>цьому</w:t>
      </w:r>
      <w:proofErr w:type="spellEnd"/>
      <w:r w:rsidRPr="000B460A">
        <w:rPr>
          <w:rStyle w:val="af8"/>
          <w:sz w:val="28"/>
          <w:szCs w:val="28"/>
        </w:rPr>
        <w:t xml:space="preserve"> </w:t>
      </w:r>
      <w:proofErr w:type="spellStart"/>
      <w:r w:rsidRPr="000B460A">
        <w:rPr>
          <w:rStyle w:val="af8"/>
          <w:sz w:val="28"/>
          <w:szCs w:val="28"/>
        </w:rPr>
        <w:t>наборі</w:t>
      </w:r>
      <w:proofErr w:type="spellEnd"/>
      <w:r w:rsidRPr="000B460A">
        <w:rPr>
          <w:rStyle w:val="af8"/>
          <w:sz w:val="28"/>
          <w:szCs w:val="28"/>
        </w:rPr>
        <w:t xml:space="preserve"> </w:t>
      </w:r>
      <w:proofErr w:type="spellStart"/>
      <w:r w:rsidRPr="000B460A">
        <w:rPr>
          <w:rStyle w:val="af8"/>
          <w:sz w:val="28"/>
          <w:szCs w:val="28"/>
        </w:rPr>
        <w:t>даних</w:t>
      </w:r>
      <w:proofErr w:type="spellEnd"/>
      <w:r w:rsidRPr="000B460A">
        <w:rPr>
          <w:rStyle w:val="af8"/>
          <w:sz w:val="28"/>
          <w:szCs w:val="28"/>
        </w:rPr>
        <w:t xml:space="preserve"> є модель SVM з RBF-ядром</w:t>
      </w:r>
      <w:r w:rsidRPr="000B460A">
        <w:rPr>
          <w:sz w:val="28"/>
          <w:szCs w:val="28"/>
        </w:rPr>
        <w:t xml:space="preserve">, </w:t>
      </w:r>
      <w:proofErr w:type="spellStart"/>
      <w:r w:rsidRPr="000B460A">
        <w:rPr>
          <w:sz w:val="28"/>
          <w:szCs w:val="28"/>
        </w:rPr>
        <w:t>оскільки</w:t>
      </w:r>
      <w:proofErr w:type="spellEnd"/>
      <w:r w:rsidRPr="000B460A">
        <w:rPr>
          <w:sz w:val="28"/>
          <w:szCs w:val="28"/>
        </w:rPr>
        <w:t xml:space="preserve"> вона </w:t>
      </w:r>
      <w:proofErr w:type="spellStart"/>
      <w:r w:rsidRPr="000B460A">
        <w:rPr>
          <w:sz w:val="28"/>
          <w:szCs w:val="28"/>
        </w:rPr>
        <w:t>забезпечує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найвищу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точність</w:t>
      </w:r>
      <w:proofErr w:type="spellEnd"/>
      <w:r w:rsidRPr="000B460A">
        <w:rPr>
          <w:sz w:val="28"/>
          <w:szCs w:val="28"/>
        </w:rPr>
        <w:t xml:space="preserve"> і </w:t>
      </w:r>
      <w:proofErr w:type="spellStart"/>
      <w:r w:rsidRPr="000B460A">
        <w:rPr>
          <w:sz w:val="28"/>
          <w:szCs w:val="28"/>
        </w:rPr>
        <w:t>стабільність</w:t>
      </w:r>
      <w:proofErr w:type="spellEnd"/>
      <w:r w:rsidRPr="000B460A">
        <w:rPr>
          <w:sz w:val="28"/>
          <w:szCs w:val="28"/>
        </w:rPr>
        <w:t xml:space="preserve"> </w:t>
      </w:r>
      <w:proofErr w:type="spellStart"/>
      <w:r w:rsidRPr="000B460A">
        <w:rPr>
          <w:sz w:val="28"/>
          <w:szCs w:val="28"/>
        </w:rPr>
        <w:t>класифікації</w:t>
      </w:r>
      <w:proofErr w:type="spellEnd"/>
      <w:r w:rsidRPr="000B460A">
        <w:rPr>
          <w:sz w:val="28"/>
          <w:szCs w:val="28"/>
        </w:rPr>
        <w:t>.</w:t>
      </w:r>
    </w:p>
    <w:p w14:paraId="45626CD6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6C3F3A86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500C0493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5723AD5C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3F190C56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41FE0C4D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64FC2102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73839971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68C6B734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RU"/>
        </w:rPr>
      </w:pPr>
    </w:p>
    <w:p w14:paraId="25F8332D" w14:textId="77777777" w:rsidR="00561C22" w:rsidRP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61C22">
        <w:rPr>
          <w:rFonts w:ascii="Times New Roman" w:hAnsi="Times New Roman"/>
          <w:b/>
          <w:sz w:val="28"/>
          <w:szCs w:val="28"/>
        </w:rPr>
        <w:lastRenderedPageBreak/>
        <w:t xml:space="preserve">Завдання 2.3. Порівняння якості класифікаторів на прикладі класифікації сортів ірисів </w:t>
      </w:r>
    </w:p>
    <w:p w14:paraId="048B75D3" w14:textId="672D9E4D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61C22">
        <w:rPr>
          <w:rFonts w:ascii="Times New Roman" w:hAnsi="Times New Roman"/>
          <w:b/>
          <w:sz w:val="28"/>
          <w:szCs w:val="28"/>
        </w:rPr>
        <w:t>Лістинг коду:</w:t>
      </w:r>
    </w:p>
    <w:p w14:paraId="40A5385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1D6F5BD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1. ЗАВАНТАЖЕННЯ ДАНИХ</w:t>
      </w:r>
    </w:p>
    <w:p w14:paraId="54221E3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3BEE1426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787CC6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pandas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read_csv</w:t>
      </w:r>
      <w:proofErr w:type="spellEnd"/>
    </w:p>
    <w:p w14:paraId="6FBA242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pandas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plotting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scatter_matrix</w:t>
      </w:r>
      <w:proofErr w:type="spellEnd"/>
    </w:p>
    <w:p w14:paraId="530A9D2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matplotlib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proofErr w:type="spellEnd"/>
    </w:p>
    <w:p w14:paraId="593AB94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</w:p>
    <w:p w14:paraId="3CE1CA4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cross_val_score</w:t>
      </w:r>
      <w:proofErr w:type="spellEnd"/>
    </w:p>
    <w:p w14:paraId="3D19F39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StratifiedKFold</w:t>
      </w:r>
      <w:proofErr w:type="spellEnd"/>
    </w:p>
    <w:p w14:paraId="27A1B92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classification_report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</w:p>
    <w:p w14:paraId="0247C3F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linear_model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LogisticRegression</w:t>
      </w:r>
      <w:proofErr w:type="spellEnd"/>
    </w:p>
    <w:p w14:paraId="16367FB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tree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DecisionTreeClassifier</w:t>
      </w:r>
      <w:proofErr w:type="spellEnd"/>
    </w:p>
    <w:p w14:paraId="43CDD81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neighbors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KNeighborsClassifier</w:t>
      </w:r>
      <w:proofErr w:type="spellEnd"/>
    </w:p>
    <w:p w14:paraId="4AE89219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discriminant_analysis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LinearDiscriminantAnalysis</w:t>
      </w:r>
      <w:proofErr w:type="spellEnd"/>
    </w:p>
    <w:p w14:paraId="5739A07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naive_bayes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GaussianNB</w:t>
      </w:r>
      <w:proofErr w:type="spellEnd"/>
    </w:p>
    <w:p w14:paraId="58CD2DA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</w:p>
    <w:p w14:paraId="525E0DC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7D43738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FB3823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Завантаження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датасету</w:t>
      </w:r>
    </w:p>
    <w:p w14:paraId="449679BA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url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"https://raw.githubusercontent.com/jbrownlee/Datasets/master/iris.csv"</w:t>
      </w:r>
    </w:p>
    <w:p w14:paraId="5BC8ABEF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sepal-length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sepal-width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petal-length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petal-width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class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3C78E816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read_csv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url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56C5BE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90F54F6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Перевірки</w:t>
      </w:r>
      <w:proofErr w:type="spellEnd"/>
    </w:p>
    <w:p w14:paraId="4C3B2E3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Ключова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інформація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569E84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Розмір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датасету:"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B019B6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Перші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20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рядків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7B3988F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head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20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2FF06D2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Описова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статистика:"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5977A4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describe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</w:t>
      </w:r>
    </w:p>
    <w:p w14:paraId="0F3A05B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Кількість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прикладів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кожного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класу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FF9880F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groupby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class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size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</w:t>
      </w:r>
    </w:p>
    <w:p w14:paraId="62E56DB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6AF875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66E6BC8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2. ВІЗУАЛІЗАЦІЯ ДАНИХ</w:t>
      </w:r>
    </w:p>
    <w:p w14:paraId="3CDACD2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30FC0EC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0D0C7E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Побудова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графіків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... ==="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492E02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1AE518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діаграми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розмаху</w:t>
      </w:r>
      <w:proofErr w:type="spellEnd"/>
    </w:p>
    <w:p w14:paraId="577B3AC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plot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kind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box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subplots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layout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,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sharex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False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sharey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False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D8BCD99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675B3B79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BF62255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5530AC1A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15C52E26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643A114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lastRenderedPageBreak/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гістограми</w:t>
      </w:r>
      <w:proofErr w:type="spellEnd"/>
    </w:p>
    <w:p w14:paraId="22B6473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hist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45D78C3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792B9F8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994E88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матриця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діаграм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розсіювання</w:t>
      </w:r>
      <w:proofErr w:type="spellEnd"/>
    </w:p>
    <w:p w14:paraId="00AA145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scatter_matrix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7D9DF3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1C53E8A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A1197E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6FFCC4A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3. РОЗДІЛЕННЯ ДАНИХ</w:t>
      </w:r>
    </w:p>
    <w:p w14:paraId="4F11337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61EFBB7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4F875CA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array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dataset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values</w:t>
      </w:r>
      <w:proofErr w:type="spellEnd"/>
    </w:p>
    <w:p w14:paraId="0ACB95E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X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array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3F41CE3A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Y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array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5A9159B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52BA8B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46F4F35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X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Y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0.20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E2714B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C51687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5A22B1B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4. ПОБУДОВА МОДЕЛЕЙ</w:t>
      </w:r>
    </w:p>
    <w:p w14:paraId="0007C05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4469EEA5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EF4F62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693FEDA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'LR'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LogisticRegression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solver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liblinear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multi_class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ovr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)))</w:t>
      </w:r>
    </w:p>
    <w:p w14:paraId="76A4AC0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'LDA'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LinearDiscriminantAnalysis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()))</w:t>
      </w:r>
    </w:p>
    <w:p w14:paraId="2667DF7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'KNN'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KNeighborsClassifier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()))</w:t>
      </w:r>
    </w:p>
    <w:p w14:paraId="79F55D3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'CART'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DecisionTreeClassifier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()))</w:t>
      </w:r>
    </w:p>
    <w:p w14:paraId="550586D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'NB'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GaussianNB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()))</w:t>
      </w:r>
    </w:p>
    <w:p w14:paraId="5012656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'SVM'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gamma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auto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)))</w:t>
      </w:r>
    </w:p>
    <w:p w14:paraId="6CCA14CF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F8D3FF6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8DB967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6B27FB6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7E412F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Результати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10-кратної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крос-валідації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3B7FC9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4615677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653EDC8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kfold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StratifiedKFold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n_splits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10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shuffle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79E59C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cv_results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cross_val_score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kfold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scoring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0E7902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cv_results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E92B02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C7C2BD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}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cv_results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mean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cv_results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std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  <w:r w:rsidRPr="00561C22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2AAE459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106ECD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діаграма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розмаху</w:t>
      </w:r>
      <w:proofErr w:type="spellEnd"/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точностей</w:t>
      </w:r>
    </w:p>
    <w:p w14:paraId="31B9E5E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boxplot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labels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3B4C26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title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Порівняння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алгоритмів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893B9B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2647C34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7D652FA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2BF8C634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68C1CCCC" w14:textId="77777777" w:rsid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5FA6D17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lastRenderedPageBreak/>
        <w:t># ==============================</w:t>
      </w:r>
    </w:p>
    <w:p w14:paraId="1DBFB1C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5. ОЦІНКА НА ТЕСТОВОМУ НАБОРІ</w:t>
      </w:r>
    </w:p>
    <w:p w14:paraId="5E1310E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1C7D4FCF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E6B676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gamma</w:t>
      </w:r>
      <w:proofErr w:type="spellEnd"/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auto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96AC4E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0103CF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predictions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9FEA26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8A9DDE8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Оцінка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якості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на тестовому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наборі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7B2CA8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predictions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410F5356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Матриця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помилок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predictions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03FCE4F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Звіт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класифікації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classification_report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Y_validation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predictions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17E949C0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BBF190C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1D30DA72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  КРОК 6. ПРОГНОЗ ДЛЯ НОВОЇ КВІТКИ</w:t>
      </w:r>
    </w:p>
    <w:p w14:paraId="76390F4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61C22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</w:t>
      </w:r>
    </w:p>
    <w:p w14:paraId="060BAB54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8B8604E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X_new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([[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5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2.9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]])</w:t>
      </w:r>
    </w:p>
    <w:p w14:paraId="245338F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Форма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нового прикладу:"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X_new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7BC86FD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693610B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new_prediction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61C22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X_new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EFEA143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61C22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561C22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Прогноз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для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нової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квітки</w:t>
      </w:r>
      <w:proofErr w:type="spellEnd"/>
      <w:r w:rsidRPr="00561C22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61C22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new_prediction</w:t>
      </w:r>
      <w:proofErr w:type="spellEnd"/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561C22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561C22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697D5F01" w14:textId="77777777" w:rsidR="00561C22" w:rsidRPr="00561C22" w:rsidRDefault="00561C22" w:rsidP="00561C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89AA487" w14:textId="540D587E" w:rsidR="00561C22" w:rsidRPr="00561C22" w:rsidRDefault="00561C22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  <w:lang w:val="ru-UA"/>
        </w:rPr>
      </w:pPr>
    </w:p>
    <w:p w14:paraId="24FA392F" w14:textId="170A0843" w:rsidR="00561C22" w:rsidRDefault="00561C22" w:rsidP="00561C22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561C22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6EBAB5B" wp14:editId="79023C90">
            <wp:extent cx="3384475" cy="4838700"/>
            <wp:effectExtent l="0" t="0" r="6985" b="0"/>
            <wp:docPr id="143818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333" cy="486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84F" w14:textId="33101C36" w:rsidR="000B460A" w:rsidRDefault="00561C22" w:rsidP="00561C22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561C22"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 wp14:anchorId="04A9DA06" wp14:editId="05EDBDBA">
            <wp:extent cx="3287677" cy="3063240"/>
            <wp:effectExtent l="0" t="0" r="8255" b="3810"/>
            <wp:docPr id="91144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40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609" cy="30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1908" w14:textId="058F4E72" w:rsidR="00561C22" w:rsidRPr="000A410D" w:rsidRDefault="00561C22" w:rsidP="00561C22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561C22">
        <w:rPr>
          <w:rFonts w:ascii="Times New Roman" w:hAnsi="Times New Roman"/>
          <w:b/>
          <w:sz w:val="28"/>
          <w:szCs w:val="28"/>
        </w:rPr>
        <w:t>Отримані графіки</w:t>
      </w:r>
      <w:r w:rsidRPr="000A410D">
        <w:rPr>
          <w:rFonts w:ascii="Times New Roman" w:hAnsi="Times New Roman"/>
          <w:b/>
          <w:sz w:val="28"/>
          <w:szCs w:val="28"/>
        </w:rPr>
        <w:t>:</w:t>
      </w:r>
    </w:p>
    <w:p w14:paraId="769BAA3D" w14:textId="75A4CD6B" w:rsidR="000B460A" w:rsidRDefault="000B460A" w:rsidP="000B460A">
      <w:pPr>
        <w:spacing w:after="0" w:line="360" w:lineRule="auto"/>
        <w:rPr>
          <w:noProof/>
        </w:rPr>
      </w:pPr>
      <w:r>
        <w:rPr>
          <w:noProof/>
        </w:rPr>
        <w:drawing>
          <wp:inline distT="0" distB="0" distL="0" distR="0" wp14:anchorId="473CADB6" wp14:editId="38270D0C">
            <wp:extent cx="3078480" cy="2312036"/>
            <wp:effectExtent l="0" t="0" r="7620" b="0"/>
            <wp:docPr id="8683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0069" name=""/>
                    <pic:cNvPicPr/>
                  </pic:nvPicPr>
                  <pic:blipFill rotWithShape="1">
                    <a:blip r:embed="rId14"/>
                    <a:srcRect l="7620" t="10027" r="4446" b="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444" cy="2318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4569F4C" wp14:editId="16C47234">
            <wp:extent cx="2922270" cy="2304173"/>
            <wp:effectExtent l="0" t="0" r="0" b="1270"/>
            <wp:docPr id="90054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5327" name=""/>
                    <pic:cNvPicPr/>
                  </pic:nvPicPr>
                  <pic:blipFill rotWithShape="1">
                    <a:blip r:embed="rId15"/>
                    <a:srcRect l="4354" t="2840" r="5292" b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19" cy="232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A5FCC" w14:textId="48821F51" w:rsidR="000B460A" w:rsidRDefault="00A5486A" w:rsidP="000B460A">
      <w:pPr>
        <w:spacing w:after="0" w:line="360" w:lineRule="auto"/>
        <w:rPr>
          <w:rFonts w:ascii="Times New Roman" w:hAnsi="Times New Roman"/>
          <w:b/>
          <w:sz w:val="32"/>
          <w:szCs w:val="32"/>
        </w:rPr>
      </w:pPr>
      <w:r w:rsidRPr="00A5486A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1509727" wp14:editId="463B4AA0">
            <wp:extent cx="2971800" cy="2282544"/>
            <wp:effectExtent l="0" t="0" r="0" b="3810"/>
            <wp:docPr id="132869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98829" name=""/>
                    <pic:cNvPicPr/>
                  </pic:nvPicPr>
                  <pic:blipFill rotWithShape="1">
                    <a:blip r:embed="rId16"/>
                    <a:srcRect t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753" cy="2290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Pr="00A5486A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1EA03D83" wp14:editId="64C410EE">
            <wp:extent cx="3124407" cy="2338975"/>
            <wp:effectExtent l="0" t="0" r="0" b="4445"/>
            <wp:docPr id="80223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2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116" cy="23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19DA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1F3CAD85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75D97B50" w14:textId="1E305A79" w:rsidR="003B4B06" w:rsidRDefault="00C95106" w:rsidP="00C95106">
      <w:pPr>
        <w:tabs>
          <w:tab w:val="left" w:pos="5670"/>
        </w:tabs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ab/>
      </w:r>
    </w:p>
    <w:p w14:paraId="335CAE84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2619D3FD" w14:textId="77777777" w:rsidR="000A410D" w:rsidRPr="000A410D" w:rsidRDefault="000A410D" w:rsidP="000A410D">
      <w:pPr>
        <w:pStyle w:val="ad"/>
        <w:rPr>
          <w:sz w:val="28"/>
          <w:szCs w:val="28"/>
          <w:lang w:val="ru-UA" w:eastAsia="ru-UA"/>
        </w:rPr>
      </w:pPr>
      <w:r w:rsidRPr="000A410D">
        <w:rPr>
          <w:sz w:val="28"/>
          <w:szCs w:val="28"/>
          <w:lang w:val="uk-UA"/>
        </w:rPr>
        <w:lastRenderedPageBreak/>
        <w:t xml:space="preserve">Найвищу якість класифікації показав </w:t>
      </w:r>
      <w:r w:rsidRPr="000A410D">
        <w:rPr>
          <w:rStyle w:val="af8"/>
          <w:sz w:val="28"/>
          <w:szCs w:val="28"/>
          <w:lang w:val="uk-UA"/>
        </w:rPr>
        <w:t xml:space="preserve">лінійний </w:t>
      </w:r>
      <w:proofErr w:type="spellStart"/>
      <w:r w:rsidRPr="000A410D">
        <w:rPr>
          <w:rStyle w:val="af8"/>
          <w:sz w:val="28"/>
          <w:szCs w:val="28"/>
          <w:lang w:val="uk-UA"/>
        </w:rPr>
        <w:t>дискримінантний</w:t>
      </w:r>
      <w:proofErr w:type="spellEnd"/>
      <w:r w:rsidRPr="000A410D">
        <w:rPr>
          <w:rStyle w:val="af8"/>
          <w:sz w:val="28"/>
          <w:szCs w:val="28"/>
          <w:lang w:val="uk-UA"/>
        </w:rPr>
        <w:t xml:space="preserve"> аналіз (</w:t>
      </w:r>
      <w:r w:rsidRPr="000A410D">
        <w:rPr>
          <w:rStyle w:val="af8"/>
          <w:sz w:val="28"/>
          <w:szCs w:val="28"/>
        </w:rPr>
        <w:t>LDA</w:t>
      </w:r>
      <w:r w:rsidRPr="000A410D">
        <w:rPr>
          <w:rStyle w:val="af8"/>
          <w:sz w:val="28"/>
          <w:szCs w:val="28"/>
          <w:lang w:val="uk-UA"/>
        </w:rPr>
        <w:t>)</w:t>
      </w:r>
      <w:r w:rsidRPr="000A410D">
        <w:rPr>
          <w:sz w:val="28"/>
          <w:szCs w:val="28"/>
          <w:lang w:val="uk-UA"/>
        </w:rPr>
        <w:t>, який отримав найвищу середню точність під час 10-кратної крос-</w:t>
      </w:r>
      <w:proofErr w:type="spellStart"/>
      <w:r w:rsidRPr="000A410D">
        <w:rPr>
          <w:sz w:val="28"/>
          <w:szCs w:val="28"/>
          <w:lang w:val="uk-UA"/>
        </w:rPr>
        <w:t>валідації</w:t>
      </w:r>
      <w:proofErr w:type="spellEnd"/>
      <w:r w:rsidRPr="000A410D">
        <w:rPr>
          <w:sz w:val="28"/>
          <w:szCs w:val="28"/>
          <w:lang w:val="uk-UA"/>
        </w:rPr>
        <w:t>.</w:t>
      </w:r>
    </w:p>
    <w:p w14:paraId="47E65505" w14:textId="77777777" w:rsidR="000A410D" w:rsidRPr="000A410D" w:rsidRDefault="000A410D" w:rsidP="000A410D">
      <w:pPr>
        <w:pStyle w:val="ad"/>
        <w:rPr>
          <w:sz w:val="28"/>
          <w:szCs w:val="28"/>
          <w:lang w:val="ru-UA"/>
        </w:rPr>
      </w:pPr>
      <w:r w:rsidRPr="000A410D">
        <w:rPr>
          <w:sz w:val="28"/>
          <w:szCs w:val="28"/>
          <w:lang w:val="ru-UA"/>
        </w:rPr>
        <w:t xml:space="preserve">• </w:t>
      </w:r>
      <w:proofErr w:type="spellStart"/>
      <w:r w:rsidRPr="000A410D">
        <w:rPr>
          <w:sz w:val="28"/>
          <w:szCs w:val="28"/>
          <w:lang w:val="ru-UA"/>
        </w:rPr>
        <w:t>Інші</w:t>
      </w:r>
      <w:proofErr w:type="spellEnd"/>
      <w:r w:rsidRPr="000A410D">
        <w:rPr>
          <w:sz w:val="28"/>
          <w:szCs w:val="28"/>
          <w:lang w:val="ru-UA"/>
        </w:rPr>
        <w:t xml:space="preserve"> </w:t>
      </w:r>
      <w:proofErr w:type="spellStart"/>
      <w:r w:rsidRPr="000A410D">
        <w:rPr>
          <w:sz w:val="28"/>
          <w:szCs w:val="28"/>
          <w:lang w:val="ru-UA"/>
        </w:rPr>
        <w:t>алгоритми</w:t>
      </w:r>
      <w:proofErr w:type="spellEnd"/>
      <w:r w:rsidRPr="000A410D">
        <w:rPr>
          <w:sz w:val="28"/>
          <w:szCs w:val="28"/>
          <w:lang w:val="ru-UA"/>
        </w:rPr>
        <w:t xml:space="preserve"> також </w:t>
      </w:r>
      <w:proofErr w:type="spellStart"/>
      <w:r w:rsidRPr="000A410D">
        <w:rPr>
          <w:sz w:val="28"/>
          <w:szCs w:val="28"/>
          <w:lang w:val="ru-UA"/>
        </w:rPr>
        <w:t>продемонстрували</w:t>
      </w:r>
      <w:proofErr w:type="spellEnd"/>
      <w:r w:rsidRPr="000A410D">
        <w:rPr>
          <w:sz w:val="28"/>
          <w:szCs w:val="28"/>
          <w:lang w:val="ru-UA"/>
        </w:rPr>
        <w:t xml:space="preserve"> </w:t>
      </w:r>
      <w:proofErr w:type="spellStart"/>
      <w:r w:rsidRPr="000A410D">
        <w:rPr>
          <w:sz w:val="28"/>
          <w:szCs w:val="28"/>
          <w:lang w:val="ru-UA"/>
        </w:rPr>
        <w:t>високі</w:t>
      </w:r>
      <w:proofErr w:type="spellEnd"/>
      <w:r w:rsidRPr="000A410D">
        <w:rPr>
          <w:sz w:val="28"/>
          <w:szCs w:val="28"/>
          <w:lang w:val="ru-UA"/>
        </w:rPr>
        <w:t xml:space="preserve"> </w:t>
      </w:r>
      <w:proofErr w:type="spellStart"/>
      <w:r w:rsidRPr="000A410D">
        <w:rPr>
          <w:sz w:val="28"/>
          <w:szCs w:val="28"/>
          <w:lang w:val="ru-UA"/>
        </w:rPr>
        <w:t>показники</w:t>
      </w:r>
      <w:proofErr w:type="spellEnd"/>
      <w:r w:rsidRPr="000A410D">
        <w:rPr>
          <w:sz w:val="28"/>
          <w:szCs w:val="28"/>
          <w:lang w:val="ru-UA"/>
        </w:rPr>
        <w:t>:</w:t>
      </w:r>
      <w:r w:rsidRPr="000A410D">
        <w:rPr>
          <w:sz w:val="28"/>
          <w:szCs w:val="28"/>
          <w:lang w:val="ru-UA"/>
        </w:rPr>
        <w:br/>
        <w:t xml:space="preserve">o </w:t>
      </w:r>
      <w:r w:rsidRPr="000A410D">
        <w:rPr>
          <w:rStyle w:val="af8"/>
          <w:sz w:val="28"/>
          <w:szCs w:val="28"/>
          <w:lang w:val="ru-UA"/>
        </w:rPr>
        <w:t>SVM</w:t>
      </w:r>
      <w:r w:rsidRPr="000A410D">
        <w:rPr>
          <w:sz w:val="28"/>
          <w:szCs w:val="28"/>
          <w:lang w:val="ru-UA"/>
        </w:rPr>
        <w:t xml:space="preserve"> — </w:t>
      </w:r>
      <w:proofErr w:type="spellStart"/>
      <w:r w:rsidRPr="000A410D">
        <w:rPr>
          <w:sz w:val="28"/>
          <w:szCs w:val="28"/>
          <w:lang w:val="ru-UA"/>
        </w:rPr>
        <w:t>близько</w:t>
      </w:r>
      <w:proofErr w:type="spellEnd"/>
      <w:r w:rsidRPr="000A410D">
        <w:rPr>
          <w:sz w:val="28"/>
          <w:szCs w:val="28"/>
          <w:lang w:val="ru-UA"/>
        </w:rPr>
        <w:t xml:space="preserve"> 96–97%</w:t>
      </w:r>
      <w:r w:rsidRPr="000A410D">
        <w:rPr>
          <w:sz w:val="28"/>
          <w:szCs w:val="28"/>
          <w:lang w:val="ru-UA"/>
        </w:rPr>
        <w:br/>
        <w:t xml:space="preserve">o </w:t>
      </w:r>
      <w:proofErr w:type="spellStart"/>
      <w:r w:rsidRPr="000A410D">
        <w:rPr>
          <w:rStyle w:val="af8"/>
          <w:sz w:val="28"/>
          <w:szCs w:val="28"/>
          <w:lang w:val="ru-UA"/>
        </w:rPr>
        <w:t>Логістична</w:t>
      </w:r>
      <w:proofErr w:type="spellEnd"/>
      <w:r w:rsidRPr="000A410D">
        <w:rPr>
          <w:rStyle w:val="af8"/>
          <w:sz w:val="28"/>
          <w:szCs w:val="28"/>
          <w:lang w:val="ru-UA"/>
        </w:rPr>
        <w:t xml:space="preserve"> </w:t>
      </w:r>
      <w:proofErr w:type="spellStart"/>
      <w:r w:rsidRPr="000A410D">
        <w:rPr>
          <w:rStyle w:val="af8"/>
          <w:sz w:val="28"/>
          <w:szCs w:val="28"/>
          <w:lang w:val="ru-UA"/>
        </w:rPr>
        <w:t>регресія</w:t>
      </w:r>
      <w:proofErr w:type="spellEnd"/>
      <w:r w:rsidRPr="000A410D">
        <w:rPr>
          <w:rStyle w:val="af8"/>
          <w:sz w:val="28"/>
          <w:szCs w:val="28"/>
          <w:lang w:val="ru-UA"/>
        </w:rPr>
        <w:t xml:space="preserve"> (LR)</w:t>
      </w:r>
      <w:r w:rsidRPr="000A410D">
        <w:rPr>
          <w:sz w:val="28"/>
          <w:szCs w:val="28"/>
          <w:lang w:val="ru-UA"/>
        </w:rPr>
        <w:t xml:space="preserve"> — </w:t>
      </w:r>
      <w:proofErr w:type="spellStart"/>
      <w:r w:rsidRPr="000A410D">
        <w:rPr>
          <w:sz w:val="28"/>
          <w:szCs w:val="28"/>
          <w:lang w:val="ru-UA"/>
        </w:rPr>
        <w:t>приблизно</w:t>
      </w:r>
      <w:proofErr w:type="spellEnd"/>
      <w:r w:rsidRPr="000A410D">
        <w:rPr>
          <w:sz w:val="28"/>
          <w:szCs w:val="28"/>
          <w:lang w:val="ru-UA"/>
        </w:rPr>
        <w:t xml:space="preserve"> 95–96%</w:t>
      </w:r>
      <w:r w:rsidRPr="000A410D">
        <w:rPr>
          <w:sz w:val="28"/>
          <w:szCs w:val="28"/>
          <w:lang w:val="ru-UA"/>
        </w:rPr>
        <w:br/>
        <w:t xml:space="preserve">o </w:t>
      </w:r>
      <w:r w:rsidRPr="000A410D">
        <w:rPr>
          <w:rStyle w:val="af8"/>
          <w:sz w:val="28"/>
          <w:szCs w:val="28"/>
          <w:lang w:val="ru-UA"/>
        </w:rPr>
        <w:t>KNN</w:t>
      </w:r>
      <w:r w:rsidRPr="000A410D">
        <w:rPr>
          <w:sz w:val="28"/>
          <w:szCs w:val="28"/>
          <w:lang w:val="ru-UA"/>
        </w:rPr>
        <w:t xml:space="preserve"> та </w:t>
      </w:r>
      <w:proofErr w:type="spellStart"/>
      <w:r w:rsidRPr="000A410D">
        <w:rPr>
          <w:rStyle w:val="af8"/>
          <w:sz w:val="28"/>
          <w:szCs w:val="28"/>
          <w:lang w:val="ru-UA"/>
        </w:rPr>
        <w:t>Naive</w:t>
      </w:r>
      <w:proofErr w:type="spellEnd"/>
      <w:r w:rsidRPr="000A410D">
        <w:rPr>
          <w:rStyle w:val="af8"/>
          <w:sz w:val="28"/>
          <w:szCs w:val="28"/>
          <w:lang w:val="ru-UA"/>
        </w:rPr>
        <w:t xml:space="preserve"> </w:t>
      </w:r>
      <w:proofErr w:type="spellStart"/>
      <w:r w:rsidRPr="000A410D">
        <w:rPr>
          <w:rStyle w:val="af8"/>
          <w:sz w:val="28"/>
          <w:szCs w:val="28"/>
          <w:lang w:val="ru-UA"/>
        </w:rPr>
        <w:t>Bayes</w:t>
      </w:r>
      <w:proofErr w:type="spellEnd"/>
      <w:r w:rsidRPr="000A410D">
        <w:rPr>
          <w:rStyle w:val="af8"/>
          <w:sz w:val="28"/>
          <w:szCs w:val="28"/>
          <w:lang w:val="ru-UA"/>
        </w:rPr>
        <w:t xml:space="preserve"> (NB)</w:t>
      </w:r>
      <w:r w:rsidRPr="000A410D">
        <w:rPr>
          <w:sz w:val="28"/>
          <w:szCs w:val="28"/>
          <w:lang w:val="ru-UA"/>
        </w:rPr>
        <w:t xml:space="preserve"> — </w:t>
      </w:r>
      <w:proofErr w:type="spellStart"/>
      <w:r w:rsidRPr="000A410D">
        <w:rPr>
          <w:sz w:val="28"/>
          <w:szCs w:val="28"/>
          <w:lang w:val="ru-UA"/>
        </w:rPr>
        <w:t>близько</w:t>
      </w:r>
      <w:proofErr w:type="spellEnd"/>
      <w:r w:rsidRPr="000A410D">
        <w:rPr>
          <w:sz w:val="28"/>
          <w:szCs w:val="28"/>
          <w:lang w:val="ru-UA"/>
        </w:rPr>
        <w:t xml:space="preserve"> 95%</w:t>
      </w:r>
      <w:r w:rsidRPr="000A410D">
        <w:rPr>
          <w:sz w:val="28"/>
          <w:szCs w:val="28"/>
          <w:lang w:val="ru-UA"/>
        </w:rPr>
        <w:br/>
        <w:t xml:space="preserve">o </w:t>
      </w:r>
      <w:r w:rsidRPr="000A410D">
        <w:rPr>
          <w:rStyle w:val="af8"/>
          <w:sz w:val="28"/>
          <w:szCs w:val="28"/>
          <w:lang w:val="ru-UA"/>
        </w:rPr>
        <w:t>CART</w:t>
      </w:r>
      <w:r w:rsidRPr="000A410D">
        <w:rPr>
          <w:sz w:val="28"/>
          <w:szCs w:val="28"/>
          <w:lang w:val="ru-UA"/>
        </w:rPr>
        <w:t xml:space="preserve"> — </w:t>
      </w:r>
      <w:proofErr w:type="spellStart"/>
      <w:r w:rsidRPr="000A410D">
        <w:rPr>
          <w:sz w:val="28"/>
          <w:szCs w:val="28"/>
          <w:lang w:val="ru-UA"/>
        </w:rPr>
        <w:t>найнижча</w:t>
      </w:r>
      <w:proofErr w:type="spellEnd"/>
      <w:r w:rsidRPr="000A410D">
        <w:rPr>
          <w:sz w:val="28"/>
          <w:szCs w:val="28"/>
          <w:lang w:val="ru-UA"/>
        </w:rPr>
        <w:t xml:space="preserve"> </w:t>
      </w:r>
      <w:proofErr w:type="spellStart"/>
      <w:r w:rsidRPr="000A410D">
        <w:rPr>
          <w:sz w:val="28"/>
          <w:szCs w:val="28"/>
          <w:lang w:val="ru-UA"/>
        </w:rPr>
        <w:t>точність</w:t>
      </w:r>
      <w:proofErr w:type="spellEnd"/>
      <w:r w:rsidRPr="000A410D">
        <w:rPr>
          <w:sz w:val="28"/>
          <w:szCs w:val="28"/>
          <w:lang w:val="ru-UA"/>
        </w:rPr>
        <w:t xml:space="preserve">, </w:t>
      </w:r>
      <w:proofErr w:type="spellStart"/>
      <w:r w:rsidRPr="000A410D">
        <w:rPr>
          <w:sz w:val="28"/>
          <w:szCs w:val="28"/>
          <w:lang w:val="ru-UA"/>
        </w:rPr>
        <w:t>близько</w:t>
      </w:r>
      <w:proofErr w:type="spellEnd"/>
      <w:r w:rsidRPr="000A410D">
        <w:rPr>
          <w:sz w:val="28"/>
          <w:szCs w:val="28"/>
          <w:lang w:val="ru-UA"/>
        </w:rPr>
        <w:t xml:space="preserve"> 92–93%</w:t>
      </w:r>
    </w:p>
    <w:p w14:paraId="6A587EED" w14:textId="77777777" w:rsidR="000A410D" w:rsidRPr="000A410D" w:rsidRDefault="000A410D" w:rsidP="000A410D">
      <w:pPr>
        <w:pStyle w:val="ad"/>
        <w:rPr>
          <w:sz w:val="28"/>
          <w:szCs w:val="28"/>
        </w:rPr>
      </w:pPr>
      <w:r w:rsidRPr="000A410D">
        <w:rPr>
          <w:sz w:val="28"/>
          <w:szCs w:val="28"/>
        </w:rPr>
        <w:t xml:space="preserve">• </w:t>
      </w:r>
      <w:proofErr w:type="spellStart"/>
      <w:r w:rsidRPr="000A410D">
        <w:rPr>
          <w:sz w:val="28"/>
          <w:szCs w:val="28"/>
        </w:rPr>
        <w:t>Загальна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точність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моделі</w:t>
      </w:r>
      <w:proofErr w:type="spellEnd"/>
      <w:r w:rsidRPr="000A410D">
        <w:rPr>
          <w:sz w:val="28"/>
          <w:szCs w:val="28"/>
        </w:rPr>
        <w:t xml:space="preserve"> на тестовому </w:t>
      </w:r>
      <w:proofErr w:type="spellStart"/>
      <w:r w:rsidRPr="000A410D">
        <w:rPr>
          <w:sz w:val="28"/>
          <w:szCs w:val="28"/>
        </w:rPr>
        <w:t>наборі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склала</w:t>
      </w:r>
      <w:proofErr w:type="spellEnd"/>
      <w:r w:rsidRPr="000A410D">
        <w:rPr>
          <w:sz w:val="28"/>
          <w:szCs w:val="28"/>
        </w:rPr>
        <w:t xml:space="preserve"> </w:t>
      </w:r>
      <w:r w:rsidRPr="000A410D">
        <w:rPr>
          <w:rStyle w:val="af8"/>
          <w:sz w:val="28"/>
          <w:szCs w:val="28"/>
        </w:rPr>
        <w:t>96,67%</w:t>
      </w:r>
      <w:r w:rsidRPr="000A410D">
        <w:rPr>
          <w:sz w:val="28"/>
          <w:szCs w:val="28"/>
        </w:rPr>
        <w:t xml:space="preserve">, </w:t>
      </w:r>
      <w:proofErr w:type="spellStart"/>
      <w:r w:rsidRPr="000A410D">
        <w:rPr>
          <w:sz w:val="28"/>
          <w:szCs w:val="28"/>
        </w:rPr>
        <w:t>що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свідчить</w:t>
      </w:r>
      <w:proofErr w:type="spellEnd"/>
      <w:r w:rsidRPr="000A410D">
        <w:rPr>
          <w:sz w:val="28"/>
          <w:szCs w:val="28"/>
        </w:rPr>
        <w:t xml:space="preserve"> про </w:t>
      </w:r>
      <w:proofErr w:type="spellStart"/>
      <w:r w:rsidRPr="000A410D">
        <w:rPr>
          <w:sz w:val="28"/>
          <w:szCs w:val="28"/>
        </w:rPr>
        <w:t>високу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ефективність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класифікації</w:t>
      </w:r>
      <w:proofErr w:type="spellEnd"/>
      <w:r w:rsidRPr="000A410D">
        <w:rPr>
          <w:sz w:val="28"/>
          <w:szCs w:val="28"/>
        </w:rPr>
        <w:t xml:space="preserve"> для </w:t>
      </w:r>
      <w:proofErr w:type="spellStart"/>
      <w:r w:rsidRPr="000A410D">
        <w:rPr>
          <w:sz w:val="28"/>
          <w:szCs w:val="28"/>
        </w:rPr>
        <w:t>цього</w:t>
      </w:r>
      <w:proofErr w:type="spellEnd"/>
      <w:r w:rsidRPr="000A410D">
        <w:rPr>
          <w:sz w:val="28"/>
          <w:szCs w:val="28"/>
        </w:rPr>
        <w:t xml:space="preserve"> датасету.</w:t>
      </w:r>
    </w:p>
    <w:p w14:paraId="600A2954" w14:textId="77777777" w:rsidR="000A410D" w:rsidRPr="000A410D" w:rsidRDefault="000A410D" w:rsidP="000A410D">
      <w:pPr>
        <w:pStyle w:val="ad"/>
        <w:rPr>
          <w:sz w:val="28"/>
          <w:szCs w:val="28"/>
        </w:rPr>
      </w:pPr>
      <w:proofErr w:type="spellStart"/>
      <w:r w:rsidRPr="000A410D">
        <w:rPr>
          <w:sz w:val="28"/>
          <w:szCs w:val="28"/>
        </w:rPr>
        <w:t>Щодо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тестової</w:t>
      </w:r>
      <w:proofErr w:type="spellEnd"/>
      <w:r w:rsidRPr="000A410D">
        <w:rPr>
          <w:sz w:val="28"/>
          <w:szCs w:val="28"/>
        </w:rPr>
        <w:t xml:space="preserve"> точки з кроку 8:</w:t>
      </w:r>
      <w:r w:rsidRPr="000A410D">
        <w:rPr>
          <w:sz w:val="28"/>
          <w:szCs w:val="28"/>
        </w:rPr>
        <w:br/>
        <w:t xml:space="preserve">• Модель </w:t>
      </w:r>
      <w:proofErr w:type="spellStart"/>
      <w:r w:rsidRPr="000A410D">
        <w:rPr>
          <w:sz w:val="28"/>
          <w:szCs w:val="28"/>
        </w:rPr>
        <w:t>передбачила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клас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rStyle w:val="af8"/>
          <w:sz w:val="28"/>
          <w:szCs w:val="28"/>
        </w:rPr>
        <w:t>Iris-setosa</w:t>
      </w:r>
      <w:proofErr w:type="spellEnd"/>
      <w:r w:rsidRPr="000A410D">
        <w:rPr>
          <w:sz w:val="28"/>
          <w:szCs w:val="28"/>
        </w:rPr>
        <w:t xml:space="preserve">, </w:t>
      </w:r>
      <w:proofErr w:type="spellStart"/>
      <w:r w:rsidRPr="000A410D">
        <w:rPr>
          <w:sz w:val="28"/>
          <w:szCs w:val="28"/>
        </w:rPr>
        <w:t>що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підтверджено</w:t>
      </w:r>
      <w:proofErr w:type="spellEnd"/>
      <w:r w:rsidRPr="000A410D">
        <w:rPr>
          <w:sz w:val="28"/>
          <w:szCs w:val="28"/>
        </w:rPr>
        <w:t xml:space="preserve"> результатами прогнозу.</w:t>
      </w:r>
    </w:p>
    <w:p w14:paraId="00E0768D" w14:textId="766EDCEF" w:rsidR="000A410D" w:rsidRPr="000A410D" w:rsidRDefault="000A410D" w:rsidP="000A410D">
      <w:pPr>
        <w:pStyle w:val="ad"/>
        <w:rPr>
          <w:sz w:val="28"/>
          <w:szCs w:val="28"/>
        </w:rPr>
      </w:pPr>
      <w:proofErr w:type="spellStart"/>
      <w:r w:rsidRPr="000A410D">
        <w:rPr>
          <w:rStyle w:val="af8"/>
          <w:sz w:val="28"/>
          <w:szCs w:val="28"/>
        </w:rPr>
        <w:t>Висновок</w:t>
      </w:r>
      <w:proofErr w:type="spellEnd"/>
      <w:r w:rsidRPr="000A410D">
        <w:rPr>
          <w:rStyle w:val="af8"/>
          <w:sz w:val="28"/>
          <w:szCs w:val="28"/>
        </w:rPr>
        <w:t>:</w:t>
      </w:r>
      <w:r>
        <w:rPr>
          <w:rStyle w:val="af8"/>
          <w:sz w:val="28"/>
          <w:szCs w:val="28"/>
          <w:lang w:val="uk-UA"/>
        </w:rPr>
        <w:t xml:space="preserve"> </w:t>
      </w:r>
      <w:proofErr w:type="spellStart"/>
      <w:r w:rsidRPr="000A410D">
        <w:rPr>
          <w:sz w:val="28"/>
          <w:szCs w:val="28"/>
        </w:rPr>
        <w:t>Усі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розглянуті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алгоритми</w:t>
      </w:r>
      <w:proofErr w:type="spellEnd"/>
      <w:r w:rsidRPr="000A410D">
        <w:rPr>
          <w:sz w:val="28"/>
          <w:szCs w:val="28"/>
        </w:rPr>
        <w:t xml:space="preserve"> показали добру </w:t>
      </w:r>
      <w:proofErr w:type="spellStart"/>
      <w:r w:rsidRPr="000A410D">
        <w:rPr>
          <w:sz w:val="28"/>
          <w:szCs w:val="28"/>
        </w:rPr>
        <w:t>якість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класифікації</w:t>
      </w:r>
      <w:proofErr w:type="spellEnd"/>
      <w:r w:rsidRPr="000A410D">
        <w:rPr>
          <w:sz w:val="28"/>
          <w:szCs w:val="28"/>
        </w:rPr>
        <w:t xml:space="preserve">, </w:t>
      </w:r>
      <w:proofErr w:type="spellStart"/>
      <w:r w:rsidRPr="000A410D">
        <w:rPr>
          <w:sz w:val="28"/>
          <w:szCs w:val="28"/>
        </w:rPr>
        <w:t>проте</w:t>
      </w:r>
      <w:proofErr w:type="spellEnd"/>
      <w:r w:rsidRPr="000A410D">
        <w:rPr>
          <w:sz w:val="28"/>
          <w:szCs w:val="28"/>
        </w:rPr>
        <w:t xml:space="preserve"> </w:t>
      </w:r>
      <w:r w:rsidRPr="000A410D">
        <w:rPr>
          <w:rStyle w:val="af8"/>
          <w:sz w:val="28"/>
          <w:szCs w:val="28"/>
        </w:rPr>
        <w:t>LDA</w:t>
      </w:r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продемонстрував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найкращий</w:t>
      </w:r>
      <w:proofErr w:type="spellEnd"/>
      <w:r w:rsidRPr="000A410D">
        <w:rPr>
          <w:sz w:val="28"/>
          <w:szCs w:val="28"/>
        </w:rPr>
        <w:t xml:space="preserve"> результат за метриками </w:t>
      </w:r>
      <w:proofErr w:type="spellStart"/>
      <w:r w:rsidRPr="000A410D">
        <w:rPr>
          <w:sz w:val="28"/>
          <w:szCs w:val="28"/>
        </w:rPr>
        <w:t>крос-валідації</w:t>
      </w:r>
      <w:proofErr w:type="spellEnd"/>
      <w:r w:rsidRPr="000A410D">
        <w:rPr>
          <w:sz w:val="28"/>
          <w:szCs w:val="28"/>
        </w:rPr>
        <w:t>.</w:t>
      </w:r>
      <w:r w:rsidRPr="000A410D">
        <w:rPr>
          <w:sz w:val="28"/>
          <w:szCs w:val="28"/>
        </w:rPr>
        <w:br/>
        <w:t xml:space="preserve">Тестова </w:t>
      </w:r>
      <w:proofErr w:type="spellStart"/>
      <w:r w:rsidRPr="000A410D">
        <w:rPr>
          <w:sz w:val="28"/>
          <w:szCs w:val="28"/>
        </w:rPr>
        <w:t>квітка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sz w:val="28"/>
          <w:szCs w:val="28"/>
        </w:rPr>
        <w:t>належить</w:t>
      </w:r>
      <w:proofErr w:type="spellEnd"/>
      <w:r w:rsidRPr="000A410D">
        <w:rPr>
          <w:sz w:val="28"/>
          <w:szCs w:val="28"/>
        </w:rPr>
        <w:t xml:space="preserve"> до </w:t>
      </w:r>
      <w:proofErr w:type="spellStart"/>
      <w:r w:rsidRPr="000A410D">
        <w:rPr>
          <w:sz w:val="28"/>
          <w:szCs w:val="28"/>
        </w:rPr>
        <w:t>класу</w:t>
      </w:r>
      <w:proofErr w:type="spellEnd"/>
      <w:r w:rsidRPr="000A410D">
        <w:rPr>
          <w:sz w:val="28"/>
          <w:szCs w:val="28"/>
        </w:rPr>
        <w:t xml:space="preserve"> </w:t>
      </w:r>
      <w:proofErr w:type="spellStart"/>
      <w:r w:rsidRPr="000A410D">
        <w:rPr>
          <w:rStyle w:val="af8"/>
          <w:sz w:val="28"/>
          <w:szCs w:val="28"/>
        </w:rPr>
        <w:t>Iris-setosa</w:t>
      </w:r>
      <w:proofErr w:type="spellEnd"/>
      <w:r w:rsidRPr="000A410D">
        <w:rPr>
          <w:sz w:val="28"/>
          <w:szCs w:val="28"/>
        </w:rPr>
        <w:t>.</w:t>
      </w:r>
    </w:p>
    <w:p w14:paraId="059FBA93" w14:textId="3808B92E" w:rsidR="003B4B06" w:rsidRPr="00536D04" w:rsidRDefault="00536D04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36D04">
        <w:rPr>
          <w:rFonts w:ascii="Times New Roman" w:hAnsi="Times New Roman"/>
          <w:b/>
          <w:sz w:val="28"/>
          <w:szCs w:val="28"/>
        </w:rPr>
        <w:t>Завдання 2.4. Порівняння якості класифікаторів для набору даних завдання 2.1</w:t>
      </w:r>
    </w:p>
    <w:p w14:paraId="4150846E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61C22">
        <w:rPr>
          <w:rFonts w:ascii="Times New Roman" w:hAnsi="Times New Roman"/>
          <w:b/>
          <w:sz w:val="28"/>
          <w:szCs w:val="28"/>
        </w:rPr>
        <w:t>Лістинг коду:</w:t>
      </w:r>
    </w:p>
    <w:p w14:paraId="63FB2066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3416E5A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</w:p>
    <w:p w14:paraId="6D7560D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StratifiedKFold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cross_val_score</w:t>
      </w:r>
      <w:proofErr w:type="spellEnd"/>
    </w:p>
    <w:p w14:paraId="4B1190F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</w:p>
    <w:p w14:paraId="7BF2503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linear_model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LogisticRegression</w:t>
      </w:r>
      <w:proofErr w:type="spellEnd"/>
    </w:p>
    <w:p w14:paraId="19FCC9B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discriminant_analysis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LinearDiscriminantAnalysis</w:t>
      </w:r>
      <w:proofErr w:type="spellEnd"/>
    </w:p>
    <w:p w14:paraId="11D43D7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neighbors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KNeighborsClassifier</w:t>
      </w:r>
      <w:proofErr w:type="spellEnd"/>
    </w:p>
    <w:p w14:paraId="1647B87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tree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DecisionTreeClassifier</w:t>
      </w:r>
      <w:proofErr w:type="spellEnd"/>
    </w:p>
    <w:p w14:paraId="587D18E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naive_bayes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GaussianNB</w:t>
      </w:r>
      <w:proofErr w:type="spellEnd"/>
    </w:p>
    <w:p w14:paraId="5230538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</w:p>
    <w:p w14:paraId="2301D33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classification_report</w:t>
      </w:r>
      <w:proofErr w:type="spellEnd"/>
    </w:p>
    <w:p w14:paraId="1811998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matplotlib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proofErr w:type="spellEnd"/>
    </w:p>
    <w:p w14:paraId="763BF67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56AD09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1DD1859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1. ЗАВАНТАЖЕННЯ ДАНИХ</w:t>
      </w:r>
    </w:p>
    <w:p w14:paraId="09FE4C5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7BC2993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"income_data.txt"</w:t>
      </w:r>
    </w:p>
    <w:p w14:paraId="737BB78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6C3BAD7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4879E9A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8063DAF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279200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25000</w:t>
      </w:r>
    </w:p>
    <w:p w14:paraId="2BCE113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7941F8D7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4BB8FE91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228D6A34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08ED0C17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with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open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input_file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"r"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08F574C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B8E708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&gt;=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280C52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break</w:t>
      </w:r>
      <w:proofErr w:type="spellEnd"/>
    </w:p>
    <w:p w14:paraId="1117A97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"?"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3CD9E6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continue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 </w:t>
      </w: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пропускаємо</w:t>
      </w:r>
      <w:proofErr w:type="spellEnd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неповні</w:t>
      </w:r>
      <w:proofErr w:type="spellEnd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дані</w:t>
      </w:r>
      <w:proofErr w:type="spellEnd"/>
    </w:p>
    <w:p w14:paraId="1242197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CD82B2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line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strip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().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split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", 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BFD064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14E5F29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49736F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"&lt;=50K"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8243B2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30FD50EF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116A28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5C66471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elif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"&gt;50K"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&lt;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limit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5AC16D8F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[: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-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4994DB18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EA600E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    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c2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+=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</w:p>
    <w:p w14:paraId="717CBDC8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989A03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FD4098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array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47DD4E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A5CCA5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54CAC56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2. КОДУВАННЯ ОЗНАК</w:t>
      </w:r>
    </w:p>
    <w:p w14:paraId="0203754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59B615F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zeros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976101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0153D49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80E777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range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shape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]):</w:t>
      </w:r>
    </w:p>
    <w:p w14:paraId="2E0A2AA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[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replace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"."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).</w:t>
      </w:r>
      <w:proofErr w:type="spellStart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isdigit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():</w:t>
      </w:r>
    </w:p>
    <w:p w14:paraId="5713623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].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astype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DAC68E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None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A416AF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3AB25C87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6794812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]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[:,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col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])</w:t>
      </w:r>
    </w:p>
    <w:p w14:paraId="472CAF4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encoders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84C3FE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03B90D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Кодування</w:t>
      </w:r>
      <w:proofErr w:type="spellEnd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цілі</w:t>
      </w:r>
      <w:proofErr w:type="spellEnd"/>
    </w:p>
    <w:p w14:paraId="482FD2A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preprocessing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LabelEncoder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6DB249D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label_enc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y_raw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BC83EE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C2331B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6D36F9B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3. МАСШТАБУВАННЯ</w:t>
      </w:r>
    </w:p>
    <w:p w14:paraId="7115EEC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7175AB98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StandardScaler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4A44D0B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scaler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fit_transform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D06F47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1F268BF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3F3F9C56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49F0ECA7" w14:textId="77777777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2F04577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lastRenderedPageBreak/>
        <w:t># ===========================</w:t>
      </w:r>
    </w:p>
    <w:p w14:paraId="549D492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4. РОЗБИТТЯ ДАНИХ</w:t>
      </w:r>
    </w:p>
    <w:p w14:paraId="310B2DF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14F002D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56A9302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X_scaled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0.2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5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stratify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y_encoded</w:t>
      </w:r>
      <w:proofErr w:type="spellEnd"/>
    </w:p>
    <w:p w14:paraId="33A9C17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26F653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689F1C6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050D252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5. СПИСОК МОДЕЛЕЙ</w:t>
      </w:r>
    </w:p>
    <w:p w14:paraId="6456218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575211C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</w:t>
      </w:r>
    </w:p>
    <w:p w14:paraId="0280432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"LR"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LogisticRegression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max_iter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2000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)),</w:t>
      </w:r>
    </w:p>
    <w:p w14:paraId="0D9C01F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"LDA"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LinearDiscriminantAnalysis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()),</w:t>
      </w:r>
    </w:p>
    <w:p w14:paraId="35030977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"KNN"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KNeighborsClassifier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()),</w:t>
      </w:r>
    </w:p>
    <w:p w14:paraId="508EEA5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"CART"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DecisionTreeClassifier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()),</w:t>
      </w:r>
    </w:p>
    <w:p w14:paraId="15C07907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"NB"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GaussianNB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()),</w:t>
      </w:r>
    </w:p>
    <w:p w14:paraId="13EFB33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    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"SVM"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())</w:t>
      </w:r>
    </w:p>
    <w:p w14:paraId="6DBB5597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]</w:t>
      </w:r>
    </w:p>
    <w:p w14:paraId="46CF716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F3F27E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Результати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10-fold Cross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Validation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4EAC9C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4E4C5AC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[]</w:t>
      </w:r>
    </w:p>
    <w:p w14:paraId="6243123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21F3308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:</w:t>
      </w:r>
    </w:p>
    <w:p w14:paraId="41F58C54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kfold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StratifiedKFold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n_splits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10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shuffle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41544D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cv_scores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cross_val_score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model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kfold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scoring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EFF9DAA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cv_scores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F50524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7707D1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f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</w:t>
      </w:r>
      <w:proofErr w:type="spellEnd"/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}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: 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cv_scores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mean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{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cv_scores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std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  <w:r w:rsidRPr="00536D04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:.4f}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17C2118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20E56B0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7B203D8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6. ГРАФІК ПОРІВНЯННЯ</w:t>
      </w:r>
    </w:p>
    <w:p w14:paraId="1EE6637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0782351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boxplot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labels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names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93B153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title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Порівняння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алгоритмів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класифікації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(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Income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Dataset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AAA77E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ylabel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8C6182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grid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alpha</w:t>
      </w:r>
      <w:proofErr w:type="spellEnd"/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0.3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29A78F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3B1ECCC2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27A1F715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0B90BAD9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7. ФІНАЛЬНА ОЦІНКА ЛУЧШОЇ МОДЕЛІ</w:t>
      </w:r>
    </w:p>
    <w:p w14:paraId="4A5CBE9E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536D04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</w:t>
      </w:r>
    </w:p>
    <w:p w14:paraId="63099E8B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best_model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SVC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031430F6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best_model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38A70783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536D04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best_model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7AD804A1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4C3695BD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===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Оцінка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найкращої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моделі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на тестовому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наборі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==="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51B5A3C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6561A32F" w14:textId="77777777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Confusion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matrix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  <w:r w:rsidRPr="00536D04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356F0192" w14:textId="0622C35C" w:rsidR="00536D04" w:rsidRPr="00536D04" w:rsidRDefault="00536D04" w:rsidP="00536D0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Classification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report</w:t>
      </w:r>
      <w:proofErr w:type="spellEnd"/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  <w:r w:rsidRPr="00536D04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536D04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classification_report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36D04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pred</w:t>
      </w:r>
      <w:proofErr w:type="spellEnd"/>
      <w:r w:rsidRPr="00536D04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7E9C1913" w14:textId="77777777" w:rsidR="00536D04" w:rsidRP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1779998C" w14:textId="77777777" w:rsidR="00536D04" w:rsidRP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UA"/>
        </w:rPr>
      </w:pPr>
    </w:p>
    <w:p w14:paraId="087E158F" w14:textId="61BAAFAD" w:rsidR="00536D04" w:rsidRP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Результат виконання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06BB5D1E" w14:textId="4ACA19C1" w:rsidR="00536D04" w:rsidRDefault="00536D04" w:rsidP="00536D0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EB4D57F" wp14:editId="01BC6BCA">
            <wp:extent cx="6299835" cy="1499870"/>
            <wp:effectExtent l="0" t="0" r="5715" b="5080"/>
            <wp:docPr id="189613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9276" name=""/>
                    <pic:cNvPicPr/>
                  </pic:nvPicPr>
                  <pic:blipFill rotWithShape="1">
                    <a:blip r:embed="rId18"/>
                    <a:srcRect t="2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49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9BB7F" w14:textId="573EC263" w:rsidR="00FE00B5" w:rsidRPr="00FE00B5" w:rsidRDefault="00FE00B5" w:rsidP="00FE00B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E00B5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DB42CE1" wp14:editId="242A7035">
            <wp:extent cx="4715533" cy="3115110"/>
            <wp:effectExtent l="0" t="0" r="8890" b="9525"/>
            <wp:docPr id="183582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6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9C02" w14:textId="2DB24DE5" w:rsidR="00536D04" w:rsidRPr="00536D04" w:rsidRDefault="00536D04" w:rsidP="00536D0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36D0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C6311AD" wp14:editId="7FF0311D">
            <wp:extent cx="5801708" cy="4023360"/>
            <wp:effectExtent l="0" t="0" r="8890" b="0"/>
            <wp:docPr id="84683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2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2294" cy="40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6AC0" w14:textId="77777777" w:rsidR="00536D04" w:rsidRPr="00536D04" w:rsidRDefault="00536D04" w:rsidP="00536D04">
      <w:pPr>
        <w:pStyle w:val="ad"/>
        <w:rPr>
          <w:sz w:val="28"/>
          <w:szCs w:val="28"/>
          <w:lang w:val="ru-UA" w:eastAsia="ru-UA"/>
        </w:rPr>
      </w:pPr>
      <w:r w:rsidRPr="00536D04">
        <w:rPr>
          <w:rStyle w:val="af8"/>
          <w:sz w:val="28"/>
          <w:szCs w:val="28"/>
          <w:lang w:val="uk-UA"/>
        </w:rPr>
        <w:lastRenderedPageBreak/>
        <w:t>Найвищу якість класифікації показав метод опорних векторів (</w:t>
      </w:r>
      <w:r w:rsidRPr="00E90D6C">
        <w:rPr>
          <w:rStyle w:val="af8"/>
          <w:sz w:val="28"/>
          <w:szCs w:val="28"/>
          <w:lang w:val="en-US"/>
        </w:rPr>
        <w:t>SVM</w:t>
      </w:r>
      <w:r w:rsidRPr="00536D04">
        <w:rPr>
          <w:rStyle w:val="af8"/>
          <w:sz w:val="28"/>
          <w:szCs w:val="28"/>
          <w:lang w:val="uk-UA"/>
        </w:rPr>
        <w:t>)</w:t>
      </w:r>
      <w:r w:rsidRPr="00536D04">
        <w:rPr>
          <w:sz w:val="28"/>
          <w:szCs w:val="28"/>
          <w:lang w:val="uk-UA"/>
        </w:rPr>
        <w:t xml:space="preserve"> із середньою точністю </w:t>
      </w:r>
      <w:r w:rsidRPr="00536D04">
        <w:rPr>
          <w:rStyle w:val="af8"/>
          <w:sz w:val="28"/>
          <w:szCs w:val="28"/>
        </w:rPr>
        <w:t>84,58%</w:t>
      </w:r>
      <w:r w:rsidRPr="00536D04">
        <w:rPr>
          <w:sz w:val="28"/>
          <w:szCs w:val="28"/>
        </w:rPr>
        <w:t xml:space="preserve"> на 10-кратній </w:t>
      </w:r>
      <w:proofErr w:type="spellStart"/>
      <w:r w:rsidRPr="00536D04">
        <w:rPr>
          <w:sz w:val="28"/>
          <w:szCs w:val="28"/>
        </w:rPr>
        <w:t>крос-валідації</w:t>
      </w:r>
      <w:proofErr w:type="spellEnd"/>
      <w:r w:rsidRPr="00536D04">
        <w:rPr>
          <w:sz w:val="28"/>
          <w:szCs w:val="28"/>
        </w:rPr>
        <w:t>.</w:t>
      </w:r>
    </w:p>
    <w:p w14:paraId="3DA31D18" w14:textId="77777777" w:rsidR="00536D04" w:rsidRPr="00536D04" w:rsidRDefault="00536D04" w:rsidP="00536D04">
      <w:pPr>
        <w:pStyle w:val="ad"/>
        <w:rPr>
          <w:sz w:val="28"/>
          <w:szCs w:val="28"/>
        </w:rPr>
      </w:pPr>
      <w:proofErr w:type="spellStart"/>
      <w:r w:rsidRPr="00536D04">
        <w:rPr>
          <w:sz w:val="28"/>
          <w:szCs w:val="28"/>
        </w:rPr>
        <w:t>Інші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алгоритми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продемонстрували</w:t>
      </w:r>
      <w:proofErr w:type="spellEnd"/>
      <w:r w:rsidRPr="00536D04">
        <w:rPr>
          <w:sz w:val="28"/>
          <w:szCs w:val="28"/>
        </w:rPr>
        <w:t xml:space="preserve"> трохи </w:t>
      </w:r>
      <w:proofErr w:type="spellStart"/>
      <w:r w:rsidRPr="00536D04">
        <w:rPr>
          <w:sz w:val="28"/>
          <w:szCs w:val="28"/>
        </w:rPr>
        <w:t>нижчі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результати</w:t>
      </w:r>
      <w:proofErr w:type="spellEnd"/>
      <w:r w:rsidRPr="00536D04">
        <w:rPr>
          <w:sz w:val="28"/>
          <w:szCs w:val="28"/>
        </w:rPr>
        <w:t>:</w:t>
      </w:r>
    </w:p>
    <w:p w14:paraId="35A002CA" w14:textId="77777777" w:rsidR="00536D04" w:rsidRPr="00536D04" w:rsidRDefault="00536D04" w:rsidP="00536D04">
      <w:pPr>
        <w:pStyle w:val="ad"/>
        <w:numPr>
          <w:ilvl w:val="0"/>
          <w:numId w:val="16"/>
        </w:numPr>
        <w:rPr>
          <w:sz w:val="28"/>
          <w:szCs w:val="28"/>
        </w:rPr>
      </w:pPr>
      <w:proofErr w:type="spellStart"/>
      <w:r w:rsidRPr="00536D04">
        <w:rPr>
          <w:rStyle w:val="af8"/>
          <w:sz w:val="28"/>
          <w:szCs w:val="28"/>
        </w:rPr>
        <w:t>Логістична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регресія</w:t>
      </w:r>
      <w:proofErr w:type="spellEnd"/>
      <w:r w:rsidRPr="00536D04">
        <w:rPr>
          <w:rStyle w:val="af8"/>
          <w:sz w:val="28"/>
          <w:szCs w:val="28"/>
        </w:rPr>
        <w:t xml:space="preserve"> (LR):</w:t>
      </w:r>
      <w:r w:rsidRPr="00536D04">
        <w:rPr>
          <w:sz w:val="28"/>
          <w:szCs w:val="28"/>
        </w:rPr>
        <w:t xml:space="preserve"> 82,32%</w:t>
      </w:r>
    </w:p>
    <w:p w14:paraId="5697D21A" w14:textId="77777777" w:rsidR="00536D04" w:rsidRPr="00536D04" w:rsidRDefault="00536D04" w:rsidP="00536D04">
      <w:pPr>
        <w:pStyle w:val="ad"/>
        <w:numPr>
          <w:ilvl w:val="0"/>
          <w:numId w:val="16"/>
        </w:numPr>
        <w:rPr>
          <w:sz w:val="28"/>
          <w:szCs w:val="28"/>
        </w:rPr>
      </w:pPr>
      <w:r w:rsidRPr="00536D04">
        <w:rPr>
          <w:rStyle w:val="af8"/>
          <w:sz w:val="28"/>
          <w:szCs w:val="28"/>
        </w:rPr>
        <w:t>Метод k-</w:t>
      </w:r>
      <w:proofErr w:type="spellStart"/>
      <w:r w:rsidRPr="00536D04">
        <w:rPr>
          <w:rStyle w:val="af8"/>
          <w:sz w:val="28"/>
          <w:szCs w:val="28"/>
        </w:rPr>
        <w:t>найближчих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сусідів</w:t>
      </w:r>
      <w:proofErr w:type="spellEnd"/>
      <w:r w:rsidRPr="00536D04">
        <w:rPr>
          <w:rStyle w:val="af8"/>
          <w:sz w:val="28"/>
          <w:szCs w:val="28"/>
        </w:rPr>
        <w:t xml:space="preserve"> (KNN):</w:t>
      </w:r>
      <w:r w:rsidRPr="00536D04">
        <w:rPr>
          <w:sz w:val="28"/>
          <w:szCs w:val="28"/>
        </w:rPr>
        <w:t xml:space="preserve"> 82,15%</w:t>
      </w:r>
    </w:p>
    <w:p w14:paraId="19641DAB" w14:textId="77777777" w:rsidR="00536D04" w:rsidRPr="00536D04" w:rsidRDefault="00536D04" w:rsidP="00536D04">
      <w:pPr>
        <w:pStyle w:val="ad"/>
        <w:numPr>
          <w:ilvl w:val="0"/>
          <w:numId w:val="16"/>
        </w:numPr>
        <w:rPr>
          <w:sz w:val="28"/>
          <w:szCs w:val="28"/>
        </w:rPr>
      </w:pPr>
      <w:proofErr w:type="spellStart"/>
      <w:r w:rsidRPr="00536D04">
        <w:rPr>
          <w:rStyle w:val="af8"/>
          <w:sz w:val="28"/>
          <w:szCs w:val="28"/>
        </w:rPr>
        <w:t>Лінійний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дискримінантний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аналіз</w:t>
      </w:r>
      <w:proofErr w:type="spellEnd"/>
      <w:r w:rsidRPr="00536D04">
        <w:rPr>
          <w:rStyle w:val="af8"/>
          <w:sz w:val="28"/>
          <w:szCs w:val="28"/>
        </w:rPr>
        <w:t xml:space="preserve"> (LDA):</w:t>
      </w:r>
      <w:r w:rsidRPr="00536D04">
        <w:rPr>
          <w:sz w:val="28"/>
          <w:szCs w:val="28"/>
        </w:rPr>
        <w:t xml:space="preserve"> 81,40%</w:t>
      </w:r>
    </w:p>
    <w:p w14:paraId="30D2E404" w14:textId="77777777" w:rsidR="00536D04" w:rsidRPr="00536D04" w:rsidRDefault="00536D04" w:rsidP="00536D04">
      <w:pPr>
        <w:pStyle w:val="ad"/>
        <w:numPr>
          <w:ilvl w:val="0"/>
          <w:numId w:val="16"/>
        </w:numPr>
        <w:rPr>
          <w:sz w:val="28"/>
          <w:szCs w:val="28"/>
        </w:rPr>
      </w:pPr>
      <w:r w:rsidRPr="00536D04">
        <w:rPr>
          <w:rStyle w:val="af8"/>
          <w:sz w:val="28"/>
          <w:szCs w:val="28"/>
        </w:rPr>
        <w:t xml:space="preserve">Дерево </w:t>
      </w:r>
      <w:proofErr w:type="spellStart"/>
      <w:r w:rsidRPr="00536D04">
        <w:rPr>
          <w:rStyle w:val="af8"/>
          <w:sz w:val="28"/>
          <w:szCs w:val="28"/>
        </w:rPr>
        <w:t>рішень</w:t>
      </w:r>
      <w:proofErr w:type="spellEnd"/>
      <w:r w:rsidRPr="00536D04">
        <w:rPr>
          <w:rStyle w:val="af8"/>
          <w:sz w:val="28"/>
          <w:szCs w:val="28"/>
        </w:rPr>
        <w:t xml:space="preserve"> (CART):</w:t>
      </w:r>
      <w:r w:rsidRPr="00536D04">
        <w:rPr>
          <w:sz w:val="28"/>
          <w:szCs w:val="28"/>
        </w:rPr>
        <w:t xml:space="preserve"> 80,52%</w:t>
      </w:r>
    </w:p>
    <w:p w14:paraId="25823E74" w14:textId="77777777" w:rsidR="00536D04" w:rsidRPr="00536D04" w:rsidRDefault="00536D04" w:rsidP="00536D04">
      <w:pPr>
        <w:pStyle w:val="ad"/>
        <w:numPr>
          <w:ilvl w:val="0"/>
          <w:numId w:val="16"/>
        </w:numPr>
        <w:rPr>
          <w:sz w:val="28"/>
          <w:szCs w:val="28"/>
        </w:rPr>
      </w:pPr>
      <w:proofErr w:type="spellStart"/>
      <w:r w:rsidRPr="00536D04">
        <w:rPr>
          <w:rStyle w:val="af8"/>
          <w:sz w:val="28"/>
          <w:szCs w:val="28"/>
        </w:rPr>
        <w:t>Наївний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Байєс</w:t>
      </w:r>
      <w:proofErr w:type="spellEnd"/>
      <w:r w:rsidRPr="00536D04">
        <w:rPr>
          <w:rStyle w:val="af8"/>
          <w:sz w:val="28"/>
          <w:szCs w:val="28"/>
        </w:rPr>
        <w:t xml:space="preserve"> (NB):</w:t>
      </w:r>
      <w:r w:rsidRPr="00536D04">
        <w:rPr>
          <w:sz w:val="28"/>
          <w:szCs w:val="28"/>
        </w:rPr>
        <w:t xml:space="preserve"> 79,95%</w:t>
      </w:r>
    </w:p>
    <w:p w14:paraId="10A2A92E" w14:textId="77777777" w:rsidR="00536D04" w:rsidRPr="00536D04" w:rsidRDefault="00536D04" w:rsidP="00536D04">
      <w:pPr>
        <w:pStyle w:val="ad"/>
        <w:rPr>
          <w:sz w:val="28"/>
          <w:szCs w:val="28"/>
        </w:rPr>
      </w:pPr>
      <w:proofErr w:type="spellStart"/>
      <w:r w:rsidRPr="00536D04">
        <w:rPr>
          <w:rStyle w:val="af8"/>
          <w:sz w:val="28"/>
          <w:szCs w:val="28"/>
        </w:rPr>
        <w:t>Узагальнення</w:t>
      </w:r>
      <w:proofErr w:type="spellEnd"/>
      <w:r w:rsidRPr="00536D04">
        <w:rPr>
          <w:rStyle w:val="af8"/>
          <w:sz w:val="28"/>
          <w:szCs w:val="28"/>
        </w:rPr>
        <w:t>:</w:t>
      </w:r>
      <w:r w:rsidRPr="00536D04">
        <w:rPr>
          <w:sz w:val="28"/>
          <w:szCs w:val="28"/>
        </w:rPr>
        <w:br/>
      </w:r>
      <w:proofErr w:type="spellStart"/>
      <w:r w:rsidRPr="00536D04">
        <w:rPr>
          <w:sz w:val="28"/>
          <w:szCs w:val="28"/>
        </w:rPr>
        <w:t>Хоча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всі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класифікатори</w:t>
      </w:r>
      <w:proofErr w:type="spellEnd"/>
      <w:r w:rsidRPr="00536D04">
        <w:rPr>
          <w:sz w:val="28"/>
          <w:szCs w:val="28"/>
        </w:rPr>
        <w:t xml:space="preserve"> показали </w:t>
      </w:r>
      <w:proofErr w:type="spellStart"/>
      <w:r w:rsidRPr="00536D04">
        <w:rPr>
          <w:sz w:val="28"/>
          <w:szCs w:val="28"/>
        </w:rPr>
        <w:t>прийнятну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якість</w:t>
      </w:r>
      <w:proofErr w:type="spellEnd"/>
      <w:r w:rsidRPr="00536D04">
        <w:rPr>
          <w:sz w:val="28"/>
          <w:szCs w:val="28"/>
        </w:rPr>
        <w:t xml:space="preserve">, </w:t>
      </w:r>
      <w:r w:rsidRPr="00536D04">
        <w:rPr>
          <w:rStyle w:val="af8"/>
          <w:sz w:val="28"/>
          <w:szCs w:val="28"/>
        </w:rPr>
        <w:t xml:space="preserve">SVM </w:t>
      </w:r>
      <w:proofErr w:type="spellStart"/>
      <w:r w:rsidRPr="00536D04">
        <w:rPr>
          <w:rStyle w:val="af8"/>
          <w:sz w:val="28"/>
          <w:szCs w:val="28"/>
        </w:rPr>
        <w:t>виявився</w:t>
      </w:r>
      <w:proofErr w:type="spellEnd"/>
      <w:r w:rsidRPr="00536D04">
        <w:rPr>
          <w:rStyle w:val="af8"/>
          <w:sz w:val="28"/>
          <w:szCs w:val="28"/>
        </w:rPr>
        <w:t xml:space="preserve"> </w:t>
      </w:r>
      <w:proofErr w:type="spellStart"/>
      <w:r w:rsidRPr="00536D04">
        <w:rPr>
          <w:rStyle w:val="af8"/>
          <w:sz w:val="28"/>
          <w:szCs w:val="28"/>
        </w:rPr>
        <w:t>найточнішим</w:t>
      </w:r>
      <w:proofErr w:type="spellEnd"/>
      <w:r w:rsidRPr="00536D04">
        <w:rPr>
          <w:sz w:val="28"/>
          <w:szCs w:val="28"/>
        </w:rPr>
        <w:t xml:space="preserve">, </w:t>
      </w:r>
      <w:proofErr w:type="spellStart"/>
      <w:r w:rsidRPr="00536D04">
        <w:rPr>
          <w:sz w:val="28"/>
          <w:szCs w:val="28"/>
        </w:rPr>
        <w:t>що</w:t>
      </w:r>
      <w:proofErr w:type="spellEnd"/>
      <w:r w:rsidRPr="00536D04">
        <w:rPr>
          <w:sz w:val="28"/>
          <w:szCs w:val="28"/>
        </w:rPr>
        <w:t xml:space="preserve"> робить </w:t>
      </w:r>
      <w:proofErr w:type="spellStart"/>
      <w:r w:rsidRPr="00536D04">
        <w:rPr>
          <w:sz w:val="28"/>
          <w:szCs w:val="28"/>
        </w:rPr>
        <w:t>його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найкращим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вибором</w:t>
      </w:r>
      <w:proofErr w:type="spellEnd"/>
      <w:r w:rsidRPr="00536D04">
        <w:rPr>
          <w:sz w:val="28"/>
          <w:szCs w:val="28"/>
        </w:rPr>
        <w:t xml:space="preserve"> для </w:t>
      </w:r>
      <w:proofErr w:type="spellStart"/>
      <w:r w:rsidRPr="00536D04">
        <w:rPr>
          <w:sz w:val="28"/>
          <w:szCs w:val="28"/>
        </w:rPr>
        <w:t>задачі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класифікації</w:t>
      </w:r>
      <w:proofErr w:type="spellEnd"/>
      <w:r w:rsidRPr="00536D04">
        <w:rPr>
          <w:sz w:val="28"/>
          <w:szCs w:val="28"/>
        </w:rPr>
        <w:t xml:space="preserve"> доходу в </w:t>
      </w:r>
      <w:proofErr w:type="spellStart"/>
      <w:r w:rsidRPr="00536D04">
        <w:rPr>
          <w:sz w:val="28"/>
          <w:szCs w:val="28"/>
        </w:rPr>
        <w:t>цьому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наборі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даних</w:t>
      </w:r>
      <w:proofErr w:type="spellEnd"/>
      <w:r w:rsidRPr="00536D04">
        <w:rPr>
          <w:sz w:val="28"/>
          <w:szCs w:val="28"/>
        </w:rPr>
        <w:t xml:space="preserve">. </w:t>
      </w:r>
      <w:proofErr w:type="spellStart"/>
      <w:r w:rsidRPr="00536D04">
        <w:rPr>
          <w:sz w:val="28"/>
          <w:szCs w:val="28"/>
        </w:rPr>
        <w:t>Це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пов’язано</w:t>
      </w:r>
      <w:proofErr w:type="spellEnd"/>
      <w:r w:rsidRPr="00536D04">
        <w:rPr>
          <w:sz w:val="28"/>
          <w:szCs w:val="28"/>
        </w:rPr>
        <w:t xml:space="preserve"> з </w:t>
      </w:r>
      <w:proofErr w:type="spellStart"/>
      <w:r w:rsidRPr="00536D04">
        <w:rPr>
          <w:sz w:val="28"/>
          <w:szCs w:val="28"/>
        </w:rPr>
        <w:t>тим</w:t>
      </w:r>
      <w:proofErr w:type="spellEnd"/>
      <w:r w:rsidRPr="00536D04">
        <w:rPr>
          <w:sz w:val="28"/>
          <w:szCs w:val="28"/>
        </w:rPr>
        <w:t xml:space="preserve">, </w:t>
      </w:r>
      <w:proofErr w:type="spellStart"/>
      <w:r w:rsidRPr="00536D04">
        <w:rPr>
          <w:sz w:val="28"/>
          <w:szCs w:val="28"/>
        </w:rPr>
        <w:t>що</w:t>
      </w:r>
      <w:proofErr w:type="spellEnd"/>
      <w:r w:rsidRPr="00536D04">
        <w:rPr>
          <w:sz w:val="28"/>
          <w:szCs w:val="28"/>
        </w:rPr>
        <w:t xml:space="preserve"> SVM добре </w:t>
      </w:r>
      <w:proofErr w:type="spellStart"/>
      <w:r w:rsidRPr="00536D04">
        <w:rPr>
          <w:sz w:val="28"/>
          <w:szCs w:val="28"/>
        </w:rPr>
        <w:t>працює</w:t>
      </w:r>
      <w:proofErr w:type="spellEnd"/>
      <w:r w:rsidRPr="00536D04">
        <w:rPr>
          <w:sz w:val="28"/>
          <w:szCs w:val="28"/>
        </w:rPr>
        <w:t xml:space="preserve"> з великими </w:t>
      </w:r>
      <w:proofErr w:type="spellStart"/>
      <w:r w:rsidRPr="00536D04">
        <w:rPr>
          <w:sz w:val="28"/>
          <w:szCs w:val="28"/>
        </w:rPr>
        <w:t>багатовимірними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вибірками</w:t>
      </w:r>
      <w:proofErr w:type="spellEnd"/>
      <w:r w:rsidRPr="00536D04">
        <w:rPr>
          <w:sz w:val="28"/>
          <w:szCs w:val="28"/>
        </w:rPr>
        <w:t xml:space="preserve"> та </w:t>
      </w:r>
      <w:proofErr w:type="spellStart"/>
      <w:r w:rsidRPr="00536D04">
        <w:rPr>
          <w:sz w:val="28"/>
          <w:szCs w:val="28"/>
        </w:rPr>
        <w:t>здатен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ефективно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розділяти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складні</w:t>
      </w:r>
      <w:proofErr w:type="spellEnd"/>
      <w:r w:rsidRPr="00536D04">
        <w:rPr>
          <w:sz w:val="28"/>
          <w:szCs w:val="28"/>
        </w:rPr>
        <w:t xml:space="preserve"> </w:t>
      </w:r>
      <w:proofErr w:type="spellStart"/>
      <w:r w:rsidRPr="00536D04">
        <w:rPr>
          <w:sz w:val="28"/>
          <w:szCs w:val="28"/>
        </w:rPr>
        <w:t>класи</w:t>
      </w:r>
      <w:proofErr w:type="spellEnd"/>
      <w:r w:rsidRPr="00536D04">
        <w:rPr>
          <w:sz w:val="28"/>
          <w:szCs w:val="28"/>
        </w:rPr>
        <w:t>.</w:t>
      </w:r>
    </w:p>
    <w:p w14:paraId="5BC54ADB" w14:textId="77777777" w:rsidR="003B4B06" w:rsidRDefault="003B4B06" w:rsidP="00954BE3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6612F075" w14:textId="77777777" w:rsidR="00536D04" w:rsidRPr="00E90D6C" w:rsidRDefault="00536D04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536D04">
        <w:rPr>
          <w:rFonts w:ascii="Times New Roman" w:hAnsi="Times New Roman"/>
          <w:b/>
          <w:sz w:val="28"/>
          <w:szCs w:val="28"/>
        </w:rPr>
        <w:t xml:space="preserve">Завдання 2.5. Класифікація даних лінійним класифікатором </w:t>
      </w:r>
      <w:proofErr w:type="spellStart"/>
      <w:r w:rsidRPr="00536D04">
        <w:rPr>
          <w:rFonts w:ascii="Times New Roman" w:hAnsi="Times New Roman"/>
          <w:b/>
          <w:sz w:val="28"/>
          <w:szCs w:val="28"/>
        </w:rPr>
        <w:t>Ridge</w:t>
      </w:r>
      <w:proofErr w:type="spellEnd"/>
      <w:r w:rsidRPr="00536D04">
        <w:rPr>
          <w:rFonts w:ascii="Times New Roman" w:hAnsi="Times New Roman"/>
          <w:b/>
          <w:sz w:val="28"/>
          <w:szCs w:val="28"/>
        </w:rPr>
        <w:t xml:space="preserve"> </w:t>
      </w:r>
    </w:p>
    <w:p w14:paraId="3AD588E7" w14:textId="32006FD6" w:rsidR="003B4B06" w:rsidRDefault="00536D04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36D04">
        <w:rPr>
          <w:rFonts w:ascii="Times New Roman" w:hAnsi="Times New Roman"/>
          <w:b/>
          <w:sz w:val="28"/>
          <w:szCs w:val="28"/>
        </w:rPr>
        <w:t>Лістинг</w:t>
      </w:r>
      <w:r w:rsidRPr="00E90D6C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коду</w:t>
      </w:r>
      <w:r w:rsidRPr="00536D04">
        <w:rPr>
          <w:rFonts w:ascii="Times New Roman" w:hAnsi="Times New Roman"/>
          <w:b/>
          <w:sz w:val="28"/>
          <w:szCs w:val="28"/>
        </w:rPr>
        <w:t>:</w:t>
      </w:r>
    </w:p>
    <w:p w14:paraId="144FDF9C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===================================================</w:t>
      </w:r>
    </w:p>
    <w:p w14:paraId="574211C0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 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Завдання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2.5 —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Класифікація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даних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Ridge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Classifier</w:t>
      </w:r>
      <w:proofErr w:type="spellEnd"/>
    </w:p>
    <w:p w14:paraId="1CAFE7C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===================================================</w:t>
      </w:r>
    </w:p>
    <w:p w14:paraId="235BFF96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B68D0B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numpy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proofErr w:type="spellEnd"/>
    </w:p>
    <w:p w14:paraId="1F1CEC28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datasets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load_iris</w:t>
      </w:r>
      <w:proofErr w:type="spellEnd"/>
    </w:p>
    <w:p w14:paraId="339C79EC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linear_model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RidgeClassifier</w:t>
      </w:r>
      <w:proofErr w:type="spellEnd"/>
    </w:p>
    <w:p w14:paraId="14FE1FD7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model_selection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</w:p>
    <w:p w14:paraId="74182B0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</w:p>
    <w:p w14:paraId="5E38C1E1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sklearn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</w:p>
    <w:p w14:paraId="4272B013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seaborn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sns</w:t>
      </w:r>
      <w:proofErr w:type="spellEnd"/>
    </w:p>
    <w:p w14:paraId="44D9B2D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matplotlib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pyplot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proofErr w:type="spellEnd"/>
    </w:p>
    <w:p w14:paraId="6EAF28E3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from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io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BytesIO</w:t>
      </w:r>
      <w:proofErr w:type="spellEnd"/>
    </w:p>
    <w:p w14:paraId="50C0888C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54334E9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========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Завантаження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набору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Iris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========</w:t>
      </w:r>
    </w:p>
    <w:p w14:paraId="7E517E25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iris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load_iris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176157C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X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iris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.data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iris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.target</w:t>
      </w:r>
      <w:proofErr w:type="spellEnd"/>
    </w:p>
    <w:p w14:paraId="0C71AE16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0304355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========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Поділ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на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train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/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test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========</w:t>
      </w:r>
    </w:p>
    <w:p w14:paraId="5693D657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train_test_split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</w:p>
    <w:p w14:paraId="0092A5D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    </w:t>
      </w:r>
      <w:r w:rsidRPr="00FE00B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X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test_size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0.3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random_state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0</w:t>
      </w:r>
    </w:p>
    <w:p w14:paraId="14F20AD8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496C81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591388A7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6BB24B75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1DE31518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25C6754F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4101B3D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lastRenderedPageBreak/>
        <w:t xml:space="preserve"># ========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Класифікатор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Ridge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========</w:t>
      </w:r>
    </w:p>
    <w:p w14:paraId="68F1BB2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clf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RidgeClassifier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tol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1e-2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solver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sag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CA62974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clf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X_train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y_train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D910FE6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11BAC58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Прогноз ========</w:t>
      </w:r>
    </w:p>
    <w:p w14:paraId="0DAF71E1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clf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predict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X_test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EB08A46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5B5687B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======== Метрики ========</w:t>
      </w:r>
    </w:p>
    <w:p w14:paraId="4B763AB5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Accuracy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accuracy_score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11B70DB2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'Precision:'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precision_score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36951445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Recall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recall_score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10377429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'F1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Score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f1_score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average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weighted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3A6FFB3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Cohen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Kappa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Score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cohen_kappa_score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75067C1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Matthews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Corrcoef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np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round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matthews_corrcoef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), </w:t>
      </w:r>
      <w:r w:rsidRPr="00FE00B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4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14D4A21B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3C5BAE91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E00B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</w:t>
      </w:r>
      <w:proofErr w:type="spellStart"/>
      <w:r w:rsidRPr="00FE00B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n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Classification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Report:</w:t>
      </w:r>
      <w:r w:rsidRPr="00FE00B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metrics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classification_report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))</w:t>
      </w:r>
    </w:p>
    <w:p w14:paraId="2444B277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7A7F4523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========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Матриця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плутанини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(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Confusion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Matrix) ========</w:t>
      </w:r>
    </w:p>
    <w:p w14:paraId="7F8C3B9C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confusion_matrix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y_test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y_pred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41D7BF17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sns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heatmap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square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annot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fmt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'd'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cmap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Blues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cbar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FE00B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False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0CCAB318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xlabel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Predicted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label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7455C1C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ylabel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'True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label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'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1AEB8773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title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Confusion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Matrix (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Ridge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Classifier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58B8021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savefig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"Confusion.jpg"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263633B5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086A756F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Збереження</w:t>
      </w:r>
      <w:proofErr w:type="spellEnd"/>
      <w:r w:rsidRPr="00FE00B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SVG у буфер</w:t>
      </w:r>
    </w:p>
    <w:p w14:paraId="7727CC28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BytesIO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4CD01A82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savefig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</w:t>
      </w:r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E00B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format</w:t>
      </w:r>
      <w:proofErr w:type="spellEnd"/>
      <w:r w:rsidRPr="00FE00B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svg</w:t>
      </w:r>
      <w:proofErr w:type="spellEnd"/>
      <w:r w:rsidRPr="00FE00B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)</w:t>
      </w:r>
    </w:p>
    <w:p w14:paraId="6695D05B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C6718D0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  <w:proofErr w:type="spellStart"/>
      <w:r w:rsidRPr="00FE00B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plt</w:t>
      </w:r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.</w:t>
      </w:r>
      <w:r w:rsidRPr="00FE00B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show</w:t>
      </w:r>
      <w:proofErr w:type="spellEnd"/>
      <w:r w:rsidRPr="00FE00B5">
        <w:rPr>
          <w:rFonts w:ascii="Consolas" w:eastAsia="Times New Roman" w:hAnsi="Consolas"/>
          <w:color w:val="CCCCCC"/>
          <w:sz w:val="21"/>
          <w:szCs w:val="21"/>
          <w:lang w:val="ru-UA" w:eastAsia="ru-UA"/>
        </w:rPr>
        <w:t>()</w:t>
      </w:r>
    </w:p>
    <w:p w14:paraId="3A2FB0AA" w14:textId="77777777" w:rsidR="00FE00B5" w:rsidRPr="00FE00B5" w:rsidRDefault="00FE00B5" w:rsidP="00FE00B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ru-UA" w:eastAsia="ru-UA"/>
        </w:rPr>
      </w:pPr>
    </w:p>
    <w:p w14:paraId="14163C33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F6AA699" w14:textId="498F289F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Результат виконання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0B030AE9" w14:textId="318C94A5" w:rsidR="00FE00B5" w:rsidRPr="00FE00B5" w:rsidRDefault="00FE00B5" w:rsidP="00FE00B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FE00B5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792F40A0" wp14:editId="0E4B2EEF">
            <wp:extent cx="3680222" cy="2674620"/>
            <wp:effectExtent l="0" t="0" r="0" b="0"/>
            <wp:docPr id="166186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61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3436" cy="26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ABFC" w14:textId="77777777" w:rsidR="00FE00B5" w:rsidRDefault="00FE00B5" w:rsidP="00954BE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C81F190" w14:textId="6A9F4AD3" w:rsidR="00FE00B5" w:rsidRPr="00536D04" w:rsidRDefault="00FE00B5" w:rsidP="00FE00B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E00B5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7C06686D" wp14:editId="4D4412BC">
            <wp:extent cx="4499610" cy="3467797"/>
            <wp:effectExtent l="0" t="0" r="0" b="0"/>
            <wp:docPr id="2084229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29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230" cy="34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A019" w14:textId="7C4AB52E" w:rsidR="00FE00B5" w:rsidRPr="00FE00B5" w:rsidRDefault="00FE00B5" w:rsidP="00FE0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Пояснення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результатів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класифікації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Ridge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</w:p>
    <w:p w14:paraId="6CF0D22B" w14:textId="77777777" w:rsidR="00FE00B5" w:rsidRPr="00FE00B5" w:rsidRDefault="00FE00B5" w:rsidP="00FE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7"/>
          <w:szCs w:val="27"/>
          <w:lang w:val="ru-UA" w:eastAsia="ru-UA"/>
        </w:rPr>
        <w:t>1</w:t>
      </w: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.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Налаштування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класифікатора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Ridge</w:t>
      </w:r>
      <w:proofErr w:type="spellEnd"/>
    </w:p>
    <w:p w14:paraId="6DBBBBD2" w14:textId="77777777" w:rsidR="00FE00B5" w:rsidRPr="00FE00B5" w:rsidRDefault="00FE00B5" w:rsidP="00FE00B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У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моделі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використовуються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такі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параметри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:</w:t>
      </w:r>
    </w:p>
    <w:p w14:paraId="56215F66" w14:textId="77777777" w:rsidR="00FE00B5" w:rsidRPr="00FE00B5" w:rsidRDefault="00FE00B5" w:rsidP="00FE0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tol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= 1e-2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поріг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зупинки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оптимізації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Якщо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зміни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ваг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стають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меншими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за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цей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поріг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навчання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припиняється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5955AC7C" w14:textId="77777777" w:rsidR="00FE00B5" w:rsidRPr="00FE00B5" w:rsidRDefault="00FE00B5" w:rsidP="00FE0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solver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= "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sag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"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алгоритм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Stochastic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Average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Gradient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Ефективний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для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середніх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великих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наборів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даних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працює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швидко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стабільно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46C7087C" w14:textId="77777777" w:rsidR="00FE00B5" w:rsidRPr="00FE00B5" w:rsidRDefault="00FE00B5" w:rsidP="00FE00B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Ці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параметри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дозволяють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Ridge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ефективно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знаходити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лінійне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розділення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між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трьома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класами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ірисів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08D80E3A" w14:textId="404403D1" w:rsidR="00FE00B5" w:rsidRDefault="00FE00B5" w:rsidP="00FE00B5">
      <w:pPr>
        <w:rPr>
          <w:rFonts w:ascii="Times New Roman" w:hAnsi="Times New Roman"/>
          <w:b/>
          <w:bCs/>
          <w:sz w:val="28"/>
          <w:szCs w:val="28"/>
          <w:lang w:val="ru-UA"/>
        </w:rPr>
      </w:pPr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 xml:space="preserve">2. </w:t>
      </w:r>
      <w:proofErr w:type="spellStart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>Показники</w:t>
      </w:r>
      <w:proofErr w:type="spellEnd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>якості</w:t>
      </w:r>
      <w:proofErr w:type="spellEnd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>моделі</w:t>
      </w:r>
      <w:proofErr w:type="spellEnd"/>
      <w:r w:rsidRPr="00FE00B5">
        <w:rPr>
          <w:rFonts w:ascii="Times New Roman" w:hAnsi="Times New Roman"/>
          <w:b/>
          <w:bCs/>
          <w:sz w:val="28"/>
          <w:szCs w:val="28"/>
          <w:lang w:val="ru-UA"/>
        </w:rPr>
        <w:t xml:space="preserve"> </w:t>
      </w:r>
    </w:p>
    <w:tbl>
      <w:tblPr>
        <w:tblW w:w="808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2737"/>
      </w:tblGrid>
      <w:tr w:rsidR="00FE00B5" w:rsidRPr="00FE00B5" w14:paraId="52DF39BC" w14:textId="77777777" w:rsidTr="00FE00B5">
        <w:trPr>
          <w:trHeight w:val="35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E242F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D7EC1D8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Значення</w:t>
            </w:r>
            <w:proofErr w:type="spellEnd"/>
          </w:p>
        </w:tc>
      </w:tr>
      <w:tr w:rsidR="00FE00B5" w:rsidRPr="00FE00B5" w14:paraId="35995387" w14:textId="77777777" w:rsidTr="00FE00B5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6B8F6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2A322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0.7556</w:t>
            </w:r>
          </w:p>
        </w:tc>
      </w:tr>
      <w:tr w:rsidR="00FE00B5" w:rsidRPr="00FE00B5" w14:paraId="11295420" w14:textId="77777777" w:rsidTr="00FE00B5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62567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Precision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weighted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75C593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0.8333</w:t>
            </w:r>
          </w:p>
        </w:tc>
      </w:tr>
      <w:tr w:rsidR="00FE00B5" w:rsidRPr="00FE00B5" w14:paraId="7080F55F" w14:textId="77777777" w:rsidTr="00FE00B5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8CFA2E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Recall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weighted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6BD82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0.7556</w:t>
            </w:r>
          </w:p>
        </w:tc>
      </w:tr>
      <w:tr w:rsidR="00FE00B5" w:rsidRPr="00FE00B5" w14:paraId="04A3E228" w14:textId="77777777" w:rsidTr="00FE00B5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5232DA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F1-score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weighted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59A0E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0.7503</w:t>
            </w:r>
          </w:p>
        </w:tc>
      </w:tr>
      <w:tr w:rsidR="00FE00B5" w:rsidRPr="00FE00B5" w14:paraId="498944BA" w14:textId="77777777" w:rsidTr="00FE00B5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7CE8F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Cohen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Kappa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BF600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0.6431</w:t>
            </w:r>
          </w:p>
        </w:tc>
      </w:tr>
      <w:tr w:rsidR="00FE00B5" w:rsidRPr="00FE00B5" w14:paraId="393C9791" w14:textId="77777777" w:rsidTr="00FE00B5">
        <w:trPr>
          <w:trHeight w:val="3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1E6E9C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Matthews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Corrcoef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624BF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0.6831</w:t>
            </w:r>
          </w:p>
        </w:tc>
      </w:tr>
    </w:tbl>
    <w:p w14:paraId="35BC16FB" w14:textId="77777777" w:rsidR="00FE00B5" w:rsidRPr="00FE00B5" w:rsidRDefault="00FE00B5" w:rsidP="00FE00B5">
      <w:pPr>
        <w:rPr>
          <w:rFonts w:ascii="Times New Roman" w:hAnsi="Times New Roman"/>
          <w:b/>
          <w:bCs/>
          <w:sz w:val="28"/>
          <w:szCs w:val="28"/>
          <w:lang w:val="ru-UA"/>
        </w:rPr>
      </w:pPr>
    </w:p>
    <w:p w14:paraId="52A9DFCC" w14:textId="59FB69DA" w:rsidR="001B1F17" w:rsidRPr="00FE00B5" w:rsidRDefault="001B1F17" w:rsidP="001B1F17">
      <w:pPr>
        <w:rPr>
          <w:rFonts w:ascii="Times New Roman" w:hAnsi="Times New Roman"/>
          <w:sz w:val="28"/>
          <w:szCs w:val="28"/>
          <w:lang w:val="ru-UA"/>
        </w:rPr>
      </w:pPr>
    </w:p>
    <w:p w14:paraId="1D18BABF" w14:textId="6946F4A7" w:rsidR="001B1F17" w:rsidRPr="00E6257D" w:rsidRDefault="001B1F17" w:rsidP="001B1F17">
      <w:pPr>
        <w:tabs>
          <w:tab w:val="left" w:pos="7380"/>
        </w:tabs>
        <w:rPr>
          <w:rFonts w:ascii="Times New Roman" w:hAnsi="Times New Roman"/>
          <w:sz w:val="28"/>
          <w:szCs w:val="28"/>
        </w:rPr>
      </w:pPr>
      <w:r w:rsidRPr="00E6257D">
        <w:rPr>
          <w:rFonts w:ascii="Times New Roman" w:hAnsi="Times New Roman"/>
          <w:sz w:val="28"/>
          <w:szCs w:val="28"/>
        </w:rPr>
        <w:tab/>
      </w:r>
    </w:p>
    <w:p w14:paraId="72B1B77C" w14:textId="77777777" w:rsidR="00FE00B5" w:rsidRPr="00FE00B5" w:rsidRDefault="00FE00B5" w:rsidP="00FE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lastRenderedPageBreak/>
        <w:t>Інтерпретація</w:t>
      </w:r>
      <w:proofErr w:type="spellEnd"/>
    </w:p>
    <w:p w14:paraId="26D8F9D9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Точність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(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Accuracy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= 75.6%)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модель правильно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класифікувала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приблизно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3 з 4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зразків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6CF5BF96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Precision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висока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(0.83),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що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означає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: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якщо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модель робить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передбачення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воно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частіше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правильне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2AC3E1D1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Recall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нижчий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(0.75),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отже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модель не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знаходить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частину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зразків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у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деяких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класах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37BAE060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F1 = 0.75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баланс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між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precision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recall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173E875D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Коефіцієнт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Коена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Каппа (0.64)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помірна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узгодженість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моделі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істинними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лейблами.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Значення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&gt;0.6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вважається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хорошим.</w:t>
      </w:r>
    </w:p>
    <w:p w14:paraId="54DBAF02" w14:textId="77777777" w:rsidR="00FE00B5" w:rsidRPr="00FE00B5" w:rsidRDefault="00FE00B5" w:rsidP="00FE0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Matthews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Corrcoef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(0.68)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добрий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рівень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якості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багатокласової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класифікації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62249464" w14:textId="5A428F37" w:rsidR="009D57B2" w:rsidRPr="00FE00B5" w:rsidRDefault="00FE00B5" w:rsidP="009D57B2">
      <w:pPr>
        <w:rPr>
          <w:rFonts w:ascii="Times New Roman" w:hAnsi="Times New Roman"/>
          <w:b/>
          <w:bCs/>
          <w:sz w:val="28"/>
          <w:szCs w:val="28"/>
          <w:lang w:val="ru-UA"/>
        </w:rPr>
      </w:pPr>
      <w:r w:rsidRPr="00FE00B5">
        <w:rPr>
          <w:rFonts w:ascii="Times New Roman" w:hAnsi="Times New Roman"/>
          <w:b/>
          <w:bCs/>
          <w:sz w:val="28"/>
          <w:szCs w:val="28"/>
        </w:rPr>
        <w:t>3. Аналіз матриці плутанини (</w:t>
      </w:r>
      <w:proofErr w:type="spellStart"/>
      <w:r w:rsidRPr="00FE00B5">
        <w:rPr>
          <w:rFonts w:ascii="Times New Roman" w:hAnsi="Times New Roman"/>
          <w:b/>
          <w:bCs/>
          <w:sz w:val="28"/>
          <w:szCs w:val="28"/>
        </w:rPr>
        <w:t>Confusion</w:t>
      </w:r>
      <w:proofErr w:type="spellEnd"/>
      <w:r w:rsidRPr="00FE00B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E00B5">
        <w:rPr>
          <w:rFonts w:ascii="Times New Roman" w:hAnsi="Times New Roman"/>
          <w:b/>
          <w:bCs/>
          <w:sz w:val="28"/>
          <w:szCs w:val="28"/>
        </w:rPr>
        <w:t>Matrix</w:t>
      </w:r>
      <w:proofErr w:type="spellEnd"/>
      <w:r w:rsidRPr="00FE00B5">
        <w:rPr>
          <w:rFonts w:ascii="Times New Roman" w:hAnsi="Times New Roman"/>
          <w:b/>
          <w:bCs/>
          <w:sz w:val="28"/>
          <w:szCs w:val="28"/>
        </w:rPr>
        <w:t>)</w:t>
      </w:r>
    </w:p>
    <w:tbl>
      <w:tblPr>
        <w:tblW w:w="940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5"/>
        <w:gridCol w:w="1276"/>
        <w:gridCol w:w="1276"/>
        <w:gridCol w:w="1300"/>
      </w:tblGrid>
      <w:tr w:rsidR="00FE00B5" w:rsidRPr="00FE00B5" w14:paraId="62697CF7" w14:textId="77777777" w:rsidTr="00FE00B5">
        <w:trPr>
          <w:trHeight w:val="363"/>
          <w:tblHeader/>
          <w:tblCellSpacing w:w="15" w:type="dxa"/>
          <w:jc w:val="center"/>
        </w:trPr>
        <w:tc>
          <w:tcPr>
            <w:tcW w:w="5510" w:type="dxa"/>
            <w:vAlign w:val="center"/>
            <w:hideMark/>
          </w:tcPr>
          <w:p w14:paraId="628A6560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Реальний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 xml:space="preserve"> \ 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Передбачений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2600144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681D9565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1</w:t>
            </w:r>
          </w:p>
        </w:tc>
        <w:tc>
          <w:tcPr>
            <w:tcW w:w="1255" w:type="dxa"/>
            <w:vAlign w:val="center"/>
            <w:hideMark/>
          </w:tcPr>
          <w:p w14:paraId="51F94218" w14:textId="77777777" w:rsidR="00FE00B5" w:rsidRPr="00FE00B5" w:rsidRDefault="00FE00B5" w:rsidP="00FE00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2</w:t>
            </w:r>
          </w:p>
        </w:tc>
      </w:tr>
      <w:tr w:rsidR="00FE00B5" w:rsidRPr="00FE00B5" w14:paraId="6C5BB5E6" w14:textId="77777777" w:rsidTr="00FE00B5">
        <w:trPr>
          <w:trHeight w:val="348"/>
          <w:tblCellSpacing w:w="15" w:type="dxa"/>
          <w:jc w:val="center"/>
        </w:trPr>
        <w:tc>
          <w:tcPr>
            <w:tcW w:w="5510" w:type="dxa"/>
            <w:vAlign w:val="center"/>
            <w:hideMark/>
          </w:tcPr>
          <w:p w14:paraId="03EBFF4D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0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setosa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0FADF236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16</w:t>
            </w:r>
          </w:p>
        </w:tc>
        <w:tc>
          <w:tcPr>
            <w:tcW w:w="1246" w:type="dxa"/>
            <w:vAlign w:val="center"/>
            <w:hideMark/>
          </w:tcPr>
          <w:p w14:paraId="1F31AECD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</w:t>
            </w:r>
          </w:p>
        </w:tc>
        <w:tc>
          <w:tcPr>
            <w:tcW w:w="1255" w:type="dxa"/>
            <w:vAlign w:val="center"/>
            <w:hideMark/>
          </w:tcPr>
          <w:p w14:paraId="500BB641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</w:t>
            </w:r>
          </w:p>
        </w:tc>
      </w:tr>
      <w:tr w:rsidR="00FE00B5" w:rsidRPr="00FE00B5" w14:paraId="02C1B2D7" w14:textId="77777777" w:rsidTr="00FE00B5">
        <w:trPr>
          <w:trHeight w:val="363"/>
          <w:tblCellSpacing w:w="15" w:type="dxa"/>
          <w:jc w:val="center"/>
        </w:trPr>
        <w:tc>
          <w:tcPr>
            <w:tcW w:w="5510" w:type="dxa"/>
            <w:vAlign w:val="center"/>
            <w:hideMark/>
          </w:tcPr>
          <w:p w14:paraId="155E340A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1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versicolor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59FF244B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2C204815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8</w:t>
            </w:r>
          </w:p>
        </w:tc>
        <w:tc>
          <w:tcPr>
            <w:tcW w:w="1255" w:type="dxa"/>
            <w:vAlign w:val="center"/>
            <w:hideMark/>
          </w:tcPr>
          <w:p w14:paraId="6D7A2A9D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10</w:t>
            </w:r>
          </w:p>
        </w:tc>
      </w:tr>
      <w:tr w:rsidR="00FE00B5" w:rsidRPr="00FE00B5" w14:paraId="2E02E5E3" w14:textId="77777777" w:rsidTr="00FE00B5">
        <w:trPr>
          <w:trHeight w:val="363"/>
          <w:tblCellSpacing w:w="15" w:type="dxa"/>
          <w:jc w:val="center"/>
        </w:trPr>
        <w:tc>
          <w:tcPr>
            <w:tcW w:w="5510" w:type="dxa"/>
            <w:vAlign w:val="center"/>
            <w:hideMark/>
          </w:tcPr>
          <w:p w14:paraId="5BF68180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2 (</w:t>
            </w:r>
            <w:proofErr w:type="spellStart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virginica</w:t>
            </w:r>
            <w:proofErr w:type="spellEnd"/>
            <w:r w:rsidRPr="00FE00B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1AD2E977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28533C2B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</w:t>
            </w:r>
          </w:p>
        </w:tc>
        <w:tc>
          <w:tcPr>
            <w:tcW w:w="1255" w:type="dxa"/>
            <w:vAlign w:val="center"/>
            <w:hideMark/>
          </w:tcPr>
          <w:p w14:paraId="1C381178" w14:textId="77777777" w:rsidR="00FE00B5" w:rsidRPr="00FE00B5" w:rsidRDefault="00FE00B5" w:rsidP="00FE00B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FE00B5"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  <w:t>10</w:t>
            </w:r>
          </w:p>
        </w:tc>
      </w:tr>
    </w:tbl>
    <w:p w14:paraId="22445436" w14:textId="77777777" w:rsidR="00FE00B5" w:rsidRPr="00FE00B5" w:rsidRDefault="00FE00B5" w:rsidP="00FE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Що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видно на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графіку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?</w:t>
      </w:r>
    </w:p>
    <w:p w14:paraId="325F5A69" w14:textId="77777777" w:rsidR="00FE00B5" w:rsidRPr="00FE00B5" w:rsidRDefault="00FE00B5" w:rsidP="00FE00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Клас 0 (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Setosa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розпізнається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ідеально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(100%).</w:t>
      </w:r>
    </w:p>
    <w:p w14:paraId="0F1C29DE" w14:textId="77777777" w:rsidR="00FE00B5" w:rsidRPr="00FE00B5" w:rsidRDefault="00FE00B5" w:rsidP="00FE00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Клас 1 (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Versicolor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часто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плутається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класом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2 (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Virginica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)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→ модель не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знаходить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межу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достатньо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точно.</w:t>
      </w:r>
    </w:p>
    <w:p w14:paraId="467ED435" w14:textId="77777777" w:rsidR="00FE00B5" w:rsidRPr="00FE00B5" w:rsidRDefault="00FE00B5" w:rsidP="00FE00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Клас 2</w:t>
      </w: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теж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має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перетини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класом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1.</w:t>
      </w:r>
    </w:p>
    <w:p w14:paraId="0A9FD5B1" w14:textId="77777777" w:rsidR="00FE00B5" w:rsidRPr="00FE00B5" w:rsidRDefault="00FE00B5" w:rsidP="00FE00B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Причина: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Ridge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—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лінійний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класифікатор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а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класи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Versicolor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Virginica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перекриваються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у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просторі</w:t>
      </w:r>
      <w:proofErr w:type="spellEnd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ознак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тому модель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плутає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їх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значно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частіше</w:t>
      </w:r>
      <w:proofErr w:type="spellEnd"/>
      <w:r w:rsidRPr="00FE00B5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2B7AF1FF" w14:textId="77777777" w:rsidR="00FC3B5B" w:rsidRPr="00FC3B5B" w:rsidRDefault="00FC3B5B" w:rsidP="00FC3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4.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Пояснення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коефіцієнтів</w:t>
      </w:r>
      <w:proofErr w:type="spellEnd"/>
    </w:p>
    <w:p w14:paraId="26A29B3B" w14:textId="77777777" w:rsidR="00FC3B5B" w:rsidRPr="00FC3B5B" w:rsidRDefault="00FC3B5B" w:rsidP="00FC3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Cohen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Kappa</w:t>
      </w:r>
      <w:proofErr w:type="spellEnd"/>
    </w:p>
    <w:p w14:paraId="4729E6DF" w14:textId="77777777" w:rsidR="00FC3B5B" w:rsidRPr="00FC3B5B" w:rsidRDefault="00FC3B5B" w:rsidP="00FC3B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Показує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наскільки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добре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узгоджуються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передбачення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моделі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реальними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лейблами 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з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урахуванням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випадкових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збігів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2D8ADAF2" w14:textId="77777777" w:rsidR="00FC3B5B" w:rsidRPr="00FC3B5B" w:rsidRDefault="00FC3B5B" w:rsidP="00FC3B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Значення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0.6431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→ хороша,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але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не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ідеальна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відповідність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42FE38E6" w14:textId="77777777" w:rsidR="00FC3B5B" w:rsidRPr="00FC3B5B" w:rsidRDefault="00FC3B5B" w:rsidP="00FC3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</w:pP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Matthews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Correlation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Coefficient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(MCC)</w:t>
      </w:r>
    </w:p>
    <w:p w14:paraId="2DD9B83B" w14:textId="77777777" w:rsidR="00FC3B5B" w:rsidRPr="00FC3B5B" w:rsidRDefault="00FC3B5B" w:rsidP="00FC3B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Одна з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найнадійніших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метрик для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багатокласової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класифікації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147D7FC2" w14:textId="77777777" w:rsidR="00FC3B5B" w:rsidRPr="00FC3B5B" w:rsidRDefault="00FC3B5B" w:rsidP="00FC3B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UA" w:eastAsia="ru-UA"/>
        </w:rPr>
      </w:pP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Значення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0.6831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означає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що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модель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показує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добру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якість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передбачень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навіть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якщо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є дисбаланс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між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класами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2D9B0487" w14:textId="245CA673" w:rsidR="00FC3B5B" w:rsidRDefault="00FC3B5B" w:rsidP="00FC3B5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UA" w:eastAsia="ru-UA"/>
        </w:rPr>
      </w:pPr>
    </w:p>
    <w:p w14:paraId="37C1C9FD" w14:textId="77777777" w:rsidR="00FC3B5B" w:rsidRPr="00FC3B5B" w:rsidRDefault="00FC3B5B" w:rsidP="00FC3B5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UA" w:eastAsia="ru-UA"/>
        </w:rPr>
      </w:pPr>
    </w:p>
    <w:p w14:paraId="19B5D038" w14:textId="65C7CD47" w:rsidR="00FC3B5B" w:rsidRPr="00FC3B5B" w:rsidRDefault="00FC3B5B" w:rsidP="00FC3B5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/>
          <w:sz w:val="28"/>
          <w:szCs w:val="28"/>
          <w:lang w:eastAsia="ru-UA"/>
        </w:rPr>
      </w:pP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lastRenderedPageBreak/>
        <w:t>Висновок</w:t>
      </w:r>
      <w:proofErr w:type="spellEnd"/>
      <w:r w:rsidRPr="00FC3B5B">
        <w:rPr>
          <w:rFonts w:ascii="Times New Roman" w:eastAsia="Times New Roman" w:hAnsi="Times New Roman"/>
          <w:b/>
          <w:bCs/>
          <w:sz w:val="28"/>
          <w:szCs w:val="28"/>
          <w:lang w:val="ru-RU" w:eastAsia="ru-UA"/>
        </w:rPr>
        <w:t xml:space="preserve">: 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У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результаті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класифікації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набору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даних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Iris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за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допомогою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лінійного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класифікатора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Ridge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вдалося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досягти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точності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75.56%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Модель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чудово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класифікує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i/>
          <w:iCs/>
          <w:sz w:val="28"/>
          <w:szCs w:val="28"/>
          <w:lang w:val="ru-UA" w:eastAsia="ru-UA"/>
        </w:rPr>
        <w:t>Iris-setosa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проте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має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труднощі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з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розмежуванням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класів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i/>
          <w:iCs/>
          <w:sz w:val="28"/>
          <w:szCs w:val="28"/>
          <w:lang w:val="ru-UA" w:eastAsia="ru-UA"/>
        </w:rPr>
        <w:t>Iris-versicolor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та </w:t>
      </w:r>
      <w:proofErr w:type="spellStart"/>
      <w:r w:rsidRPr="00FC3B5B">
        <w:rPr>
          <w:rFonts w:ascii="Times New Roman" w:eastAsia="Times New Roman" w:hAnsi="Times New Roman"/>
          <w:i/>
          <w:iCs/>
          <w:sz w:val="28"/>
          <w:szCs w:val="28"/>
          <w:lang w:val="ru-UA" w:eastAsia="ru-UA"/>
        </w:rPr>
        <w:t>Iris-virginica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що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підтверджується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матрицею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плутанини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Коефіцієнт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Коена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Каппа (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0.64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) та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коефіцієнт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Метьюза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(</w:t>
      </w:r>
      <w:r w:rsidRPr="00FC3B5B">
        <w:rPr>
          <w:rFonts w:ascii="Times New Roman" w:eastAsia="Times New Roman" w:hAnsi="Times New Roman"/>
          <w:b/>
          <w:bCs/>
          <w:sz w:val="28"/>
          <w:szCs w:val="28"/>
          <w:lang w:val="ru-UA" w:eastAsia="ru-UA"/>
        </w:rPr>
        <w:t>0.68</w:t>
      </w:r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)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показують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помірно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високу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відповідність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моделі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істинним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даним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Візуалізація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матриці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плутанини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демонструє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,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що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основні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помилки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виникають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через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перетин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класів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1 та 2 у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багатовимірному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просторі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ознак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.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Загалом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Ridge-класифікатор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показує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стабільну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якість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і є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ефективним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лінійним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методом для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цього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 xml:space="preserve"> набору </w:t>
      </w:r>
      <w:proofErr w:type="spellStart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даних</w:t>
      </w:r>
      <w:proofErr w:type="spellEnd"/>
      <w:r w:rsidRPr="00FC3B5B">
        <w:rPr>
          <w:rFonts w:ascii="Times New Roman" w:eastAsia="Times New Roman" w:hAnsi="Times New Roman"/>
          <w:sz w:val="28"/>
          <w:szCs w:val="28"/>
          <w:lang w:val="ru-UA" w:eastAsia="ru-UA"/>
        </w:rPr>
        <w:t>.</w:t>
      </w:r>
    </w:p>
    <w:p w14:paraId="13A241C5" w14:textId="6C5714A0" w:rsidR="009D57B2" w:rsidRPr="00E90D6C" w:rsidRDefault="00E90D6C" w:rsidP="00E90D6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90D6C">
        <w:rPr>
          <w:rFonts w:ascii="Times New Roman" w:hAnsi="Times New Roman"/>
          <w:b/>
          <w:bCs/>
          <w:sz w:val="28"/>
          <w:szCs w:val="28"/>
        </w:rPr>
        <w:t>https://github.com/VladyslavMazarchuk/AI-Systems-Course.git</w:t>
      </w:r>
    </w:p>
    <w:sectPr w:rsidR="009D57B2" w:rsidRPr="00E90D6C" w:rsidSect="009F131C">
      <w:headerReference w:type="default" r:id="rId23"/>
      <w:headerReference w:type="first" r:id="rId24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569D" w14:textId="77777777" w:rsidR="007B6773" w:rsidRDefault="007B6773">
      <w:r>
        <w:separator/>
      </w:r>
    </w:p>
  </w:endnote>
  <w:endnote w:type="continuationSeparator" w:id="0">
    <w:p w14:paraId="5ED16256" w14:textId="77777777" w:rsidR="007B6773" w:rsidRDefault="007B6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F0F0" w14:textId="77777777" w:rsidR="007B6773" w:rsidRDefault="007B6773">
      <w:r>
        <w:separator/>
      </w:r>
    </w:p>
  </w:footnote>
  <w:footnote w:type="continuationSeparator" w:id="0">
    <w:p w14:paraId="58037150" w14:textId="77777777" w:rsidR="007B6773" w:rsidRDefault="007B6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42D31FC4" w:rsidR="00326D2B" w:rsidRPr="001B1F17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1B1F17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1B1F17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 w:rsidR="001B1F17" w:rsidRPr="001B1F17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="00414ECC" w:rsidRPr="001B1F17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1468BC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19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="00414ECC" w:rsidRPr="001B1F17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1468BC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42D31FC4" w:rsidR="00326D2B" w:rsidRPr="001B1F17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1B1F17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1B1F17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12</w:t>
                      </w:r>
                      <w:r w:rsidR="001B1F17" w:rsidRPr="001B1F17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</w:t>
                      </w:r>
                      <w:r w:rsidR="00414ECC" w:rsidRPr="001B1F17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1468BC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19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="00414ECC" w:rsidRPr="001B1F17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1468BC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A8B6129" w:rsidR="00326D2B" w:rsidRPr="001468B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1B1F17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2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1B1F17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12</w:t>
                            </w:r>
                            <w:r w:rsidR="001B1F17" w:rsidRPr="001B1F17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1468BC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  <w:lang w:val="en-US"/>
                              </w:rPr>
                              <w:t>19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 w:rsidR="003E0570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Лр</w:t>
                            </w:r>
                            <w:proofErr w:type="spellEnd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1468BC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5B9093" w:rsidR="00326D2B" w:rsidRPr="001B1F17" w:rsidRDefault="001B1F17" w:rsidP="001B1F17">
                              <w:pPr>
                                <w:jc w:val="center"/>
                                <w:rPr>
                                  <w:i/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lang w:val="ru-RU"/>
                                </w:rPr>
                                <w:t>Мазарчук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lang w:val="ru-RU"/>
                                </w:rPr>
                                <w:t xml:space="preserve"> В.А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70F99C" w:rsidR="00326D2B" w:rsidRPr="001B1F17" w:rsidRDefault="00FA7734" w:rsidP="001B1F17">
                              <w:pPr>
                                <w:pStyle w:val="a5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r w:rsidRPr="00FA7734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Маєвський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363E1B66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2F77D004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098677A5" w:rsidR="00326D2B" w:rsidRPr="001468BC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1468BC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2E5ED708" w:rsidR="00326D2B" w:rsidRPr="001B1F17" w:rsidRDefault="00B86DBA" w:rsidP="00311F95">
                            <w:pPr>
                              <w:pStyle w:val="a5"/>
                              <w:jc w:val="center"/>
                              <w:rPr>
                                <w:sz w:val="24"/>
                                <w:szCs w:val="14"/>
                              </w:rPr>
                            </w:pPr>
                            <w:r w:rsidRPr="001B1F17">
                              <w:rPr>
                                <w:rFonts w:cs="Iskoola Pota"/>
                                <w:szCs w:val="16"/>
                              </w:rPr>
                              <w:t xml:space="preserve">ФІКТ, гр. </w:t>
                            </w:r>
                            <w:r w:rsidR="001B1F17" w:rsidRPr="001B1F17">
                              <w:rPr>
                                <w:rFonts w:cs="Iskoola Pota"/>
                                <w:color w:val="000000" w:themeColor="text1"/>
                                <w:szCs w:val="16"/>
                              </w:rPr>
                              <w:t>ІПЗ-22-2(1</w:t>
                            </w:r>
                            <w:r w:rsidR="001B1F17" w:rsidRPr="001B1F17">
                              <w:rPr>
                                <w:color w:val="000000" w:themeColor="text1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A8B6129" w:rsidR="00326D2B" w:rsidRPr="001468B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1B1F17">
                        <w:rPr>
                          <w:rFonts w:ascii="Calibri" w:hAnsi="Calibri"/>
                          <w:szCs w:val="28"/>
                          <w:lang w:val="en-US"/>
                        </w:rPr>
                        <w:t>2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1B1F17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12</w:t>
                      </w:r>
                      <w:r w:rsidR="001B1F17" w:rsidRPr="001B1F17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1468BC">
                        <w:rPr>
                          <w:rFonts w:ascii="Calibri" w:hAnsi="Calibri"/>
                          <w:color w:val="000000" w:themeColor="text1"/>
                          <w:szCs w:val="28"/>
                          <w:lang w:val="en-US"/>
                        </w:rPr>
                        <w:t>19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 w:rsidR="003E0570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proofErr w:type="spellStart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Лр</w:t>
                      </w:r>
                      <w:proofErr w:type="spellEnd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1468BC">
                        <w:rPr>
                          <w:rFonts w:ascii="Calibri" w:hAnsi="Calibri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5B9093" w:rsidR="00326D2B" w:rsidRPr="001B1F17" w:rsidRDefault="001B1F17" w:rsidP="001B1F17">
                        <w:pPr>
                          <w:jc w:val="center"/>
                          <w:rPr>
                            <w:i/>
                            <w:color w:val="000000" w:themeColor="text1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color w:val="000000" w:themeColor="text1"/>
                            <w:sz w:val="18"/>
                            <w:lang w:val="ru-RU"/>
                          </w:rPr>
                          <w:t>Мазарчук</w:t>
                        </w:r>
                        <w:proofErr w:type="spellEnd"/>
                        <w:r>
                          <w:rPr>
                            <w:i/>
                            <w:color w:val="000000" w:themeColor="text1"/>
                            <w:sz w:val="18"/>
                            <w:lang w:val="ru-RU"/>
                          </w:rPr>
                          <w:t xml:space="preserve"> В.А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70F99C" w:rsidR="00326D2B" w:rsidRPr="001B1F17" w:rsidRDefault="00FA7734" w:rsidP="001B1F17">
                        <w:pPr>
                          <w:pStyle w:val="a5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lang w:val="ru-RU"/>
                          </w:rPr>
                        </w:pPr>
                        <w:r w:rsidRPr="00FA7734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Маєвський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363E1B66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2F77D004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098677A5" w:rsidR="00326D2B" w:rsidRPr="001468BC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 w:rsidRPr="00A9614E">
                        <w:t>Звіт з лабораторної роботи №</w:t>
                      </w:r>
                      <w:r w:rsidR="001468BC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2E5ED708" w:rsidR="00326D2B" w:rsidRPr="001B1F17" w:rsidRDefault="00B86DBA" w:rsidP="00311F95">
                      <w:pPr>
                        <w:pStyle w:val="a5"/>
                        <w:jc w:val="center"/>
                        <w:rPr>
                          <w:sz w:val="24"/>
                          <w:szCs w:val="14"/>
                        </w:rPr>
                      </w:pPr>
                      <w:r w:rsidRPr="001B1F17">
                        <w:rPr>
                          <w:rFonts w:cs="Iskoola Pota"/>
                          <w:szCs w:val="16"/>
                        </w:rPr>
                        <w:t xml:space="preserve">ФІКТ, гр. </w:t>
                      </w:r>
                      <w:r w:rsidR="001B1F17" w:rsidRPr="001B1F17">
                        <w:rPr>
                          <w:rFonts w:cs="Iskoola Pota"/>
                          <w:color w:val="000000" w:themeColor="text1"/>
                          <w:szCs w:val="16"/>
                        </w:rPr>
                        <w:t>ІПЗ-22-2(1</w:t>
                      </w:r>
                      <w:r w:rsidR="001B1F17" w:rsidRPr="001B1F17">
                        <w:rPr>
                          <w:color w:val="000000" w:themeColor="text1"/>
                          <w:szCs w:val="16"/>
                        </w:rPr>
                        <w:t>)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A720BA"/>
    <w:multiLevelType w:val="multilevel"/>
    <w:tmpl w:val="507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B6787"/>
    <w:multiLevelType w:val="multilevel"/>
    <w:tmpl w:val="E3D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38833490"/>
    <w:multiLevelType w:val="multilevel"/>
    <w:tmpl w:val="537E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92501"/>
    <w:multiLevelType w:val="multilevel"/>
    <w:tmpl w:val="9DF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50275"/>
    <w:multiLevelType w:val="multilevel"/>
    <w:tmpl w:val="CD6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B2BC4"/>
    <w:multiLevelType w:val="multilevel"/>
    <w:tmpl w:val="620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A674AF"/>
    <w:multiLevelType w:val="multilevel"/>
    <w:tmpl w:val="577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905145747">
    <w:abstractNumId w:val="1"/>
  </w:num>
  <w:num w:numId="2" w16cid:durableId="363791291">
    <w:abstractNumId w:val="8"/>
  </w:num>
  <w:num w:numId="3" w16cid:durableId="943802032">
    <w:abstractNumId w:val="6"/>
  </w:num>
  <w:num w:numId="4" w16cid:durableId="1042631092">
    <w:abstractNumId w:val="0"/>
  </w:num>
  <w:num w:numId="5" w16cid:durableId="1395926770">
    <w:abstractNumId w:val="17"/>
  </w:num>
  <w:num w:numId="6" w16cid:durableId="515005578">
    <w:abstractNumId w:val="7"/>
  </w:num>
  <w:num w:numId="7" w16cid:durableId="1653023096">
    <w:abstractNumId w:val="5"/>
  </w:num>
  <w:num w:numId="8" w16cid:durableId="1625817741">
    <w:abstractNumId w:val="14"/>
  </w:num>
  <w:num w:numId="9" w16cid:durableId="925530772">
    <w:abstractNumId w:val="13"/>
  </w:num>
  <w:num w:numId="10" w16cid:durableId="1473060443">
    <w:abstractNumId w:val="3"/>
  </w:num>
  <w:num w:numId="11" w16cid:durableId="619455906">
    <w:abstractNumId w:val="15"/>
  </w:num>
  <w:num w:numId="12" w16cid:durableId="1174563713">
    <w:abstractNumId w:val="19"/>
  </w:num>
  <w:num w:numId="13" w16cid:durableId="1305233256">
    <w:abstractNumId w:val="12"/>
  </w:num>
  <w:num w:numId="14" w16cid:durableId="1150363297">
    <w:abstractNumId w:val="20"/>
  </w:num>
  <w:num w:numId="15" w16cid:durableId="400058439">
    <w:abstractNumId w:val="18"/>
  </w:num>
  <w:num w:numId="16" w16cid:durableId="350186689">
    <w:abstractNumId w:val="10"/>
  </w:num>
  <w:num w:numId="17" w16cid:durableId="596526836">
    <w:abstractNumId w:val="2"/>
  </w:num>
  <w:num w:numId="18" w16cid:durableId="197088119">
    <w:abstractNumId w:val="4"/>
  </w:num>
  <w:num w:numId="19" w16cid:durableId="654720135">
    <w:abstractNumId w:val="11"/>
  </w:num>
  <w:num w:numId="20" w16cid:durableId="1365980494">
    <w:abstractNumId w:val="16"/>
  </w:num>
  <w:num w:numId="21" w16cid:durableId="180947152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UA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A410D"/>
    <w:rsid w:val="000B0280"/>
    <w:rsid w:val="000B368B"/>
    <w:rsid w:val="000B460A"/>
    <w:rsid w:val="000B5891"/>
    <w:rsid w:val="000B6153"/>
    <w:rsid w:val="000B6D0F"/>
    <w:rsid w:val="000C5159"/>
    <w:rsid w:val="000C5C39"/>
    <w:rsid w:val="000D2C0A"/>
    <w:rsid w:val="000E483A"/>
    <w:rsid w:val="000E57FF"/>
    <w:rsid w:val="000F12CA"/>
    <w:rsid w:val="000F2684"/>
    <w:rsid w:val="000F7DC9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468BC"/>
    <w:rsid w:val="0015702C"/>
    <w:rsid w:val="001601C0"/>
    <w:rsid w:val="001604A2"/>
    <w:rsid w:val="001638E4"/>
    <w:rsid w:val="001B1F17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2E35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304E"/>
    <w:rsid w:val="00506BCB"/>
    <w:rsid w:val="00511AE4"/>
    <w:rsid w:val="00511D00"/>
    <w:rsid w:val="00512BD1"/>
    <w:rsid w:val="00514614"/>
    <w:rsid w:val="00525897"/>
    <w:rsid w:val="00530562"/>
    <w:rsid w:val="00532F0B"/>
    <w:rsid w:val="00536D04"/>
    <w:rsid w:val="00540B21"/>
    <w:rsid w:val="005422A1"/>
    <w:rsid w:val="005453C2"/>
    <w:rsid w:val="00561C22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2E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B677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0A94"/>
    <w:rsid w:val="008A4C80"/>
    <w:rsid w:val="008B5588"/>
    <w:rsid w:val="008C11F3"/>
    <w:rsid w:val="008C274D"/>
    <w:rsid w:val="008D133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57B2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486A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F1D01"/>
    <w:rsid w:val="00AF660F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33035"/>
    <w:rsid w:val="00E46FB5"/>
    <w:rsid w:val="00E50895"/>
    <w:rsid w:val="00E50DCF"/>
    <w:rsid w:val="00E53AC5"/>
    <w:rsid w:val="00E57033"/>
    <w:rsid w:val="00E6257D"/>
    <w:rsid w:val="00E673BB"/>
    <w:rsid w:val="00E71B4C"/>
    <w:rsid w:val="00E85853"/>
    <w:rsid w:val="00E90D6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38D6"/>
    <w:rsid w:val="00F874F6"/>
    <w:rsid w:val="00F923F7"/>
    <w:rsid w:val="00F93D4C"/>
    <w:rsid w:val="00F94F15"/>
    <w:rsid w:val="00F958E1"/>
    <w:rsid w:val="00F96C97"/>
    <w:rsid w:val="00FA3A42"/>
    <w:rsid w:val="00FA7734"/>
    <w:rsid w:val="00FB01CF"/>
    <w:rsid w:val="00FB353D"/>
    <w:rsid w:val="00FB7C21"/>
    <w:rsid w:val="00FC0E64"/>
    <w:rsid w:val="00FC3B5B"/>
    <w:rsid w:val="00FD02BA"/>
    <w:rsid w:val="00FD15B2"/>
    <w:rsid w:val="00FE00B5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D04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0B460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E00B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244</TotalTime>
  <Pages>23</Pages>
  <Words>3898</Words>
  <Characters>22225</Characters>
  <Application>Microsoft Office Word</Application>
  <DocSecurity>0</DocSecurity>
  <Lines>185</Lines>
  <Paragraphs>52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26071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Vladyslav Mazarchuk</cp:lastModifiedBy>
  <cp:revision>15</cp:revision>
  <cp:lastPrinted>2015-03-05T20:32:00Z</cp:lastPrinted>
  <dcterms:created xsi:type="dcterms:W3CDTF">2018-06-18T19:06:00Z</dcterms:created>
  <dcterms:modified xsi:type="dcterms:W3CDTF">2025-12-11T18:47:00Z</dcterms:modified>
</cp:coreProperties>
</file>